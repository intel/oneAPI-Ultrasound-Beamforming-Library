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F99C" w14:textId="2E60706E" w:rsidR="00020D98" w:rsidRDefault="00185192" w:rsidP="00020D98">
      <w:pPr>
        <w:pStyle w:val="Title"/>
      </w:pPr>
      <w:r w:rsidRPr="00185192">
        <w:t xml:space="preserve">SW Beamforming on </w:t>
      </w:r>
      <w:proofErr w:type="spellStart"/>
      <w:r w:rsidRPr="00185192">
        <w:t>OneAPI</w:t>
      </w:r>
      <w:proofErr w:type="spellEnd"/>
      <w:r w:rsidRPr="00185192">
        <w:t xml:space="preserve"> (</w:t>
      </w:r>
      <w:proofErr w:type="spellStart"/>
      <w:r w:rsidR="00F915F9">
        <w:t>iG</w:t>
      </w:r>
      <w:r w:rsidRPr="00185192">
        <w:t>PU</w:t>
      </w:r>
      <w:proofErr w:type="spellEnd"/>
      <w:r w:rsidRPr="00185192">
        <w:t>)</w:t>
      </w:r>
      <w:r w:rsidR="007915DB">
        <w:br/>
      </w:r>
      <w:r w:rsidR="00981A83">
        <w:t>Release Notes</w:t>
      </w:r>
      <w:r w:rsidR="00A61455">
        <w:br/>
      </w:r>
    </w:p>
    <w:p w14:paraId="44669FA0" w14:textId="77777777" w:rsidR="00020D98" w:rsidRDefault="00020D98" w:rsidP="00F956E2">
      <w:pPr>
        <w:pStyle w:val="Subtitle"/>
      </w:pPr>
      <w:r>
        <w:t>Release Notes</w:t>
      </w:r>
    </w:p>
    <w:p w14:paraId="3006A1AE" w14:textId="4525D918" w:rsidR="00020D98" w:rsidRDefault="00020D98" w:rsidP="00020D98">
      <w:r>
        <w:fldChar w:fldCharType="begin"/>
      </w:r>
      <w:r>
        <w:instrText xml:space="preserve"> DATE  \@ "d MMMM yyyy"  \* MERGEFORMAT </w:instrText>
      </w:r>
      <w:r>
        <w:fldChar w:fldCharType="separate"/>
      </w:r>
      <w:r w:rsidR="0020657C">
        <w:rPr>
          <w:noProof/>
        </w:rPr>
        <w:t>16 December 2025</w:t>
      </w:r>
      <w:r>
        <w:fldChar w:fldCharType="end"/>
      </w:r>
    </w:p>
    <w:p w14:paraId="09CDD76A" w14:textId="77777777" w:rsidR="00A97936" w:rsidRDefault="008E3403" w:rsidP="00091479">
      <w:pPr>
        <w:pStyle w:val="Heading2"/>
      </w:pPr>
      <w:r>
        <w:br w:type="page"/>
      </w:r>
      <w:r w:rsidR="00A97936" w:rsidRPr="00A97936">
        <w:lastRenderedPageBreak/>
        <w:t xml:space="preserve">Version </w:t>
      </w:r>
      <w:r w:rsidR="00A97936">
        <w:t>H</w:t>
      </w:r>
      <w:r w:rsidR="00A97936" w:rsidRPr="00A97936">
        <w:t xml:space="preserve">istory/Revision </w:t>
      </w:r>
      <w:r w:rsidR="00A97936">
        <w:t>H</w:t>
      </w:r>
      <w:r w:rsidR="00A97936" w:rsidRPr="00A97936">
        <w:t>istory</w:t>
      </w:r>
    </w:p>
    <w:p w14:paraId="44763774" w14:textId="29449592" w:rsidR="00A97936" w:rsidRPr="00CF34D5" w:rsidRDefault="00CF34D5" w:rsidP="00CF34D5">
      <w:r>
        <w:t xml:space="preserve">These are the main releases of </w:t>
      </w:r>
      <w:r w:rsidR="00185192" w:rsidRPr="00185192">
        <w:t xml:space="preserve">SW Beamforming on </w:t>
      </w:r>
      <w:proofErr w:type="spellStart"/>
      <w:r w:rsidR="00185192" w:rsidRPr="00185192">
        <w:t>OneAPI</w:t>
      </w:r>
      <w:proofErr w:type="spellEnd"/>
      <w:r w:rsidR="00185192" w:rsidRPr="00185192">
        <w:t xml:space="preserve"> (</w:t>
      </w:r>
      <w:proofErr w:type="spellStart"/>
      <w:r w:rsidR="00F915F9">
        <w:t>iG</w:t>
      </w:r>
      <w:r w:rsidR="00185192" w:rsidRPr="00185192">
        <w:t>PU</w:t>
      </w:r>
      <w:proofErr w:type="spellEnd"/>
      <w:r w:rsidR="00185192" w:rsidRPr="00185192">
        <w:t>)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23"/>
        <w:gridCol w:w="1570"/>
        <w:gridCol w:w="6997"/>
      </w:tblGrid>
      <w:tr w:rsidR="00A97936" w:rsidRPr="00E9355F" w14:paraId="68B7047E" w14:textId="77777777" w:rsidTr="003F4E9D">
        <w:tc>
          <w:tcPr>
            <w:tcW w:w="2268" w:type="dxa"/>
          </w:tcPr>
          <w:p w14:paraId="063A3C27" w14:textId="77777777" w:rsidR="00A97936" w:rsidRPr="00E9355F" w:rsidRDefault="00A97936" w:rsidP="009859AF">
            <w:pPr>
              <w:pStyle w:val="tableheader"/>
            </w:pPr>
            <w:r>
              <w:t>Date</w:t>
            </w:r>
          </w:p>
        </w:tc>
        <w:tc>
          <w:tcPr>
            <w:tcW w:w="1583" w:type="dxa"/>
          </w:tcPr>
          <w:p w14:paraId="032263F0" w14:textId="77777777" w:rsidR="00A97936" w:rsidRPr="00E9355F" w:rsidRDefault="00A97936" w:rsidP="009859AF">
            <w:pPr>
              <w:pStyle w:val="tableheader"/>
            </w:pPr>
            <w:r>
              <w:t>Revision</w:t>
            </w:r>
          </w:p>
        </w:tc>
        <w:tc>
          <w:tcPr>
            <w:tcW w:w="7165" w:type="dxa"/>
          </w:tcPr>
          <w:p w14:paraId="59609167" w14:textId="77777777" w:rsidR="00A97936" w:rsidRPr="00E9355F" w:rsidRDefault="00A97936" w:rsidP="009859AF">
            <w:pPr>
              <w:pStyle w:val="tableheader"/>
            </w:pPr>
            <w:r>
              <w:t>Description</w:t>
            </w:r>
          </w:p>
        </w:tc>
      </w:tr>
      <w:tr w:rsidR="0042445A" w:rsidRPr="00E9355F" w14:paraId="33EBEEF1" w14:textId="77777777" w:rsidTr="003F4E9D">
        <w:tc>
          <w:tcPr>
            <w:tcW w:w="2268" w:type="dxa"/>
          </w:tcPr>
          <w:p w14:paraId="50345214" w14:textId="472D767A" w:rsidR="0042445A" w:rsidRPr="00E9355F" w:rsidRDefault="00185192" w:rsidP="0042445A">
            <w:pPr>
              <w:pStyle w:val="Tabletext"/>
            </w:pPr>
            <w:r>
              <w:t>May, 2022</w:t>
            </w:r>
          </w:p>
        </w:tc>
        <w:tc>
          <w:tcPr>
            <w:tcW w:w="1583" w:type="dxa"/>
          </w:tcPr>
          <w:p w14:paraId="023DB039" w14:textId="57572D51" w:rsidR="0042445A" w:rsidRPr="00E9355F" w:rsidRDefault="00BD7C8C" w:rsidP="0042445A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7165" w:type="dxa"/>
          </w:tcPr>
          <w:p w14:paraId="139E1DDA" w14:textId="086B4933" w:rsidR="0042445A" w:rsidRPr="00E9355F" w:rsidRDefault="00BD7C8C" w:rsidP="00BD7C8C">
            <w:pPr>
              <w:pStyle w:val="Tabletext"/>
            </w:pPr>
            <w:r>
              <w:t>Initialize version</w:t>
            </w:r>
          </w:p>
        </w:tc>
      </w:tr>
      <w:tr w:rsidR="0042445A" w:rsidRPr="00E9355F" w14:paraId="511B4F08" w14:textId="77777777" w:rsidTr="003F4E9D">
        <w:tc>
          <w:tcPr>
            <w:tcW w:w="2268" w:type="dxa"/>
          </w:tcPr>
          <w:p w14:paraId="7D3A6D9C" w14:textId="789FD03A" w:rsidR="0042445A" w:rsidRPr="00E9355F" w:rsidRDefault="0020657C" w:rsidP="0042445A">
            <w:pPr>
              <w:pStyle w:val="Tabletext"/>
            </w:pPr>
            <w:r>
              <w:t>Derc, 2025</w:t>
            </w:r>
          </w:p>
        </w:tc>
        <w:tc>
          <w:tcPr>
            <w:tcW w:w="1583" w:type="dxa"/>
          </w:tcPr>
          <w:p w14:paraId="458C069D" w14:textId="6D0BD6D6" w:rsidR="0042445A" w:rsidRPr="00E9355F" w:rsidRDefault="0020657C" w:rsidP="0042445A">
            <w:pPr>
              <w:pStyle w:val="Tabletext"/>
            </w:pPr>
            <w:r>
              <w:t>1.5</w:t>
            </w:r>
          </w:p>
        </w:tc>
        <w:tc>
          <w:tcPr>
            <w:tcW w:w="7165" w:type="dxa"/>
          </w:tcPr>
          <w:p w14:paraId="27E68223" w14:textId="66FFEA9E" w:rsidR="0042445A" w:rsidRPr="00E9355F" w:rsidRDefault="0020657C" w:rsidP="0042445A">
            <w:pPr>
              <w:pStyle w:val="Tabletext"/>
            </w:pPr>
            <w:r>
              <w:t>Release for windows</w:t>
            </w:r>
          </w:p>
        </w:tc>
      </w:tr>
      <w:tr w:rsidR="000C4833" w:rsidRPr="00E9355F" w14:paraId="02C80522" w14:textId="77777777" w:rsidTr="003F4E9D">
        <w:tc>
          <w:tcPr>
            <w:tcW w:w="2268" w:type="dxa"/>
          </w:tcPr>
          <w:p w14:paraId="5F9F4973" w14:textId="2C43DF30" w:rsidR="000C4833" w:rsidRDefault="000C4833" w:rsidP="000C4833">
            <w:pPr>
              <w:pStyle w:val="Tabletext"/>
            </w:pPr>
          </w:p>
        </w:tc>
        <w:tc>
          <w:tcPr>
            <w:tcW w:w="1583" w:type="dxa"/>
          </w:tcPr>
          <w:p w14:paraId="7CD1B74F" w14:textId="5A91F3D3" w:rsidR="000C4833" w:rsidRDefault="000C4833" w:rsidP="000C4833">
            <w:pPr>
              <w:pStyle w:val="Tabletext"/>
            </w:pPr>
          </w:p>
        </w:tc>
        <w:tc>
          <w:tcPr>
            <w:tcW w:w="7165" w:type="dxa"/>
          </w:tcPr>
          <w:p w14:paraId="14725F8B" w14:textId="4F751ACC" w:rsidR="000C4833" w:rsidRDefault="000C4833" w:rsidP="000C4833">
            <w:pPr>
              <w:pStyle w:val="Tabletext"/>
            </w:pPr>
          </w:p>
        </w:tc>
      </w:tr>
    </w:tbl>
    <w:p w14:paraId="640561DC" w14:textId="77777777" w:rsidR="00CF34D5" w:rsidRDefault="00CF34D5" w:rsidP="00091479">
      <w:pPr>
        <w:pStyle w:val="Heading2"/>
      </w:pPr>
      <w:r>
        <w:t>Intended Audience</w:t>
      </w:r>
    </w:p>
    <w:p w14:paraId="4C4421C5" w14:textId="5BDD12A1" w:rsidR="00EE3314" w:rsidRDefault="00EE3314" w:rsidP="00EE3314">
      <w:pPr>
        <w:pStyle w:val="CommentText"/>
        <w:rPr>
          <w:lang w:eastAsia="zh-CN"/>
        </w:rPr>
      </w:pPr>
      <w:r>
        <w:t>Software d</w:t>
      </w:r>
      <w:r w:rsidR="005429B3">
        <w:t>evelopers</w:t>
      </w:r>
      <w:r>
        <w:t xml:space="preserve"> from </w:t>
      </w:r>
    </w:p>
    <w:p w14:paraId="00B969AC" w14:textId="77777777" w:rsidR="009E38FF" w:rsidRPr="00CA31F6" w:rsidRDefault="009E38FF" w:rsidP="00091479">
      <w:pPr>
        <w:pStyle w:val="Heading2"/>
      </w:pPr>
      <w:r>
        <w:t>Customer Support</w:t>
      </w:r>
    </w:p>
    <w:p w14:paraId="79045A70" w14:textId="12016DC6" w:rsidR="007A4BC2" w:rsidRDefault="007F4F8B" w:rsidP="007F4F8B">
      <w:r>
        <w:t xml:space="preserve">For technical support, including answers to questions not addressed in </w:t>
      </w:r>
      <w:r w:rsidR="005F5A1A">
        <w:t>this</w:t>
      </w:r>
      <w:r>
        <w:t xml:space="preserve"> product, </w:t>
      </w:r>
      <w:r w:rsidR="002609D9">
        <w:t xml:space="preserve">report issues on </w:t>
      </w:r>
      <w:proofErr w:type="spellStart"/>
      <w:r w:rsidR="007A4BC2">
        <w:t>github</w:t>
      </w:r>
      <w:proofErr w:type="spellEnd"/>
      <w:r w:rsidR="007A4BC2">
        <w:t>,</w:t>
      </w:r>
    </w:p>
    <w:p w14:paraId="69BBB4B3" w14:textId="5EDDAB60" w:rsidR="007F4F8B" w:rsidRDefault="007F4F8B" w:rsidP="007F4F8B">
      <w:r>
        <w:t xml:space="preserve"> </w:t>
      </w:r>
    </w:p>
    <w:p w14:paraId="5C05064D" w14:textId="77777777" w:rsidR="005B24EA" w:rsidRDefault="005B24EA" w:rsidP="00091479">
      <w:pPr>
        <w:pStyle w:val="Title"/>
      </w:pPr>
      <w:r>
        <w:lastRenderedPageBreak/>
        <w:t>Contents:</w:t>
      </w:r>
    </w:p>
    <w:p w14:paraId="20CE4003" w14:textId="0AD66F81" w:rsidR="0068520E" w:rsidRPr="005623D7" w:rsidRDefault="005B24EA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r>
        <w:rPr>
          <w:noProof/>
          <w:sz w:val="18"/>
        </w:rPr>
        <w:fldChar w:fldCharType="begin"/>
      </w:r>
      <w:r>
        <w:instrText xml:space="preserve"> TOC \o "1-1" \h \z \u </w:instrText>
      </w:r>
      <w:r>
        <w:rPr>
          <w:noProof/>
          <w:sz w:val="18"/>
        </w:rPr>
        <w:fldChar w:fldCharType="separate"/>
      </w:r>
      <w:hyperlink w:anchor="_Toc51592225" w:history="1">
        <w:r w:rsidR="0068520E" w:rsidRPr="001F2101">
          <w:rPr>
            <w:rStyle w:val="Hyperlink"/>
            <w:noProof/>
          </w:rPr>
          <w:t>1</w:t>
        </w:r>
        <w:r w:rsidR="0068520E"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="0068520E" w:rsidRPr="001F2101">
          <w:rPr>
            <w:rStyle w:val="Hyperlink"/>
            <w:noProof/>
          </w:rPr>
          <w:t>Introduction</w:t>
        </w:r>
        <w:r w:rsidR="0068520E">
          <w:rPr>
            <w:noProof/>
            <w:webHidden/>
          </w:rPr>
          <w:tab/>
        </w:r>
        <w:r w:rsidR="0068520E">
          <w:rPr>
            <w:noProof/>
            <w:webHidden/>
          </w:rPr>
          <w:fldChar w:fldCharType="begin"/>
        </w:r>
        <w:r w:rsidR="0068520E">
          <w:rPr>
            <w:noProof/>
            <w:webHidden/>
          </w:rPr>
          <w:instrText xml:space="preserve"> PAGEREF _Toc51592225 \h </w:instrText>
        </w:r>
        <w:r w:rsidR="0068520E">
          <w:rPr>
            <w:noProof/>
            <w:webHidden/>
          </w:rPr>
        </w:r>
        <w:r w:rsidR="0068520E">
          <w:rPr>
            <w:noProof/>
            <w:webHidden/>
          </w:rPr>
          <w:fldChar w:fldCharType="separate"/>
        </w:r>
        <w:r w:rsidR="0068520E">
          <w:rPr>
            <w:noProof/>
            <w:webHidden/>
          </w:rPr>
          <w:t>4</w:t>
        </w:r>
        <w:r w:rsidR="0068520E">
          <w:rPr>
            <w:noProof/>
            <w:webHidden/>
          </w:rPr>
          <w:fldChar w:fldCharType="end"/>
        </w:r>
      </w:hyperlink>
    </w:p>
    <w:p w14:paraId="237A7EB2" w14:textId="4D969FED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6" w:history="1">
        <w:r w:rsidRPr="001F2101">
          <w:rPr>
            <w:rStyle w:val="Hyperlink"/>
            <w:noProof/>
          </w:rPr>
          <w:t>2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New in This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5B30B5" w14:textId="4F4BD71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7" w:history="1">
        <w:r w:rsidRPr="001F2101">
          <w:rPr>
            <w:rStyle w:val="Hyperlink"/>
            <w:noProof/>
          </w:rPr>
          <w:t>3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Fixed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685284" w14:textId="25278C79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8" w:history="1">
        <w:r w:rsidRPr="001F2101">
          <w:rPr>
            <w:rStyle w:val="Hyperlink"/>
            <w:noProof/>
          </w:rPr>
          <w:t>4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Known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3265BA" w14:textId="10B18FC1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29" w:history="1">
        <w:r w:rsidRPr="001F2101">
          <w:rPr>
            <w:rStyle w:val="Hyperlink"/>
            <w:noProof/>
          </w:rPr>
          <w:t>5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7546E4" w14:textId="29722F6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0" w:history="1">
        <w:r w:rsidRPr="001F2101">
          <w:rPr>
            <w:rStyle w:val="Hyperlink"/>
            <w:noProof/>
          </w:rPr>
          <w:t>6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Where to Find the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2D8D1E" w14:textId="2CBF08D2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1" w:history="1">
        <w:r w:rsidRPr="001F2101">
          <w:rPr>
            <w:rStyle w:val="Hyperlink"/>
            <w:noProof/>
          </w:rPr>
          <w:t>7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Release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8B8E24" w14:textId="736CA7F0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2" w:history="1">
        <w:r w:rsidRPr="001F2101">
          <w:rPr>
            <w:rStyle w:val="Hyperlink"/>
            <w:noProof/>
          </w:rPr>
          <w:t>8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Best Known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D8D789" w14:textId="2CA85093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3" w:history="1">
        <w:r w:rsidRPr="001F2101">
          <w:rPr>
            <w:rStyle w:val="Hyperlink"/>
            <w:noProof/>
          </w:rPr>
          <w:t>9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Hardware and Software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D1A884" w14:textId="67915779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4" w:history="1">
        <w:r w:rsidRPr="001F2101">
          <w:rPr>
            <w:rStyle w:val="Hyperlink"/>
            <w:noProof/>
          </w:rPr>
          <w:t>10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Acronyms and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3AB2A2" w14:textId="35EE64CD" w:rsidR="0068520E" w:rsidRPr="005623D7" w:rsidRDefault="0068520E">
      <w:pPr>
        <w:pStyle w:val="TOC1"/>
        <w:rPr>
          <w:rFonts w:ascii="Calibri" w:hAnsi="Calibri" w:cs="Arial"/>
          <w:noProof/>
          <w:color w:val="auto"/>
          <w:kern w:val="2"/>
          <w:sz w:val="21"/>
          <w:u w:val="none"/>
          <w:lang w:eastAsia="zh-CN"/>
        </w:rPr>
      </w:pPr>
      <w:hyperlink w:anchor="_Toc51592235" w:history="1">
        <w:r w:rsidRPr="001F2101">
          <w:rPr>
            <w:rStyle w:val="Hyperlink"/>
            <w:noProof/>
          </w:rPr>
          <w:t>11</w:t>
        </w:r>
        <w:r w:rsidRPr="005623D7">
          <w:rPr>
            <w:rFonts w:ascii="Calibri" w:hAnsi="Calibri" w:cs="Arial"/>
            <w:noProof/>
            <w:color w:val="auto"/>
            <w:kern w:val="2"/>
            <w:sz w:val="21"/>
            <w:u w:val="none"/>
            <w:lang w:eastAsia="zh-CN"/>
          </w:rPr>
          <w:tab/>
        </w:r>
        <w:r w:rsidRPr="001F2101">
          <w:rPr>
            <w:rStyle w:val="Hyperlink"/>
            <w:noProof/>
          </w:rPr>
          <w:t>Legal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_Toc51592235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49517C" w14:textId="74E3D328" w:rsidR="0009308D" w:rsidRPr="00020D98" w:rsidRDefault="005B24EA" w:rsidP="003F4E9D">
      <w:pPr>
        <w:pStyle w:val="Code"/>
        <w:rPr>
          <w:rFonts w:cs="Arial"/>
          <w:sz w:val="18"/>
          <w:szCs w:val="18"/>
        </w:rPr>
      </w:pPr>
      <w:r>
        <w:fldChar w:fldCharType="end"/>
      </w:r>
    </w:p>
    <w:p w14:paraId="2326AD4A" w14:textId="238B35F6" w:rsidR="005B24EA" w:rsidRPr="00CA31F6" w:rsidRDefault="005B24EA" w:rsidP="00BE539F">
      <w:pPr>
        <w:pStyle w:val="Heading1"/>
      </w:pPr>
      <w:bookmarkStart w:id="0" w:name="_Introduction"/>
      <w:bookmarkStart w:id="1" w:name="_Toc51592225"/>
      <w:bookmarkEnd w:id="0"/>
      <w:r w:rsidRPr="00091479">
        <w:lastRenderedPageBreak/>
        <w:t>Introduction</w:t>
      </w:r>
      <w:bookmarkEnd w:id="1"/>
    </w:p>
    <w:p w14:paraId="417DAC70" w14:textId="77777777" w:rsidR="004E0070" w:rsidRDefault="004E0070" w:rsidP="004E0070"/>
    <w:p w14:paraId="1F7CE287" w14:textId="7ADC1123" w:rsidR="00793545" w:rsidRDefault="00793545" w:rsidP="00C848D4">
      <w:r>
        <w:t xml:space="preserve">The purpose of this document is to guide users in using SW </w:t>
      </w:r>
      <w:proofErr w:type="spellStart"/>
      <w:r>
        <w:t>Beamforing</w:t>
      </w:r>
      <w:proofErr w:type="spellEnd"/>
      <w:r>
        <w:t xml:space="preserve"> on </w:t>
      </w:r>
      <w:proofErr w:type="spellStart"/>
      <w:r>
        <w:t>OneAPI</w:t>
      </w:r>
      <w:proofErr w:type="spellEnd"/>
      <w:r>
        <w:t xml:space="preserve"> for </w:t>
      </w:r>
      <w:proofErr w:type="spellStart"/>
      <w:r w:rsidR="00F915F9">
        <w:t>iG</w:t>
      </w:r>
      <w:r>
        <w:t>PU</w:t>
      </w:r>
      <w:proofErr w:type="spellEnd"/>
      <w:r w:rsidRPr="00D90C63">
        <w:t xml:space="preserve"> </w:t>
      </w:r>
      <w:r>
        <w:t xml:space="preserve">project. </w:t>
      </w:r>
      <w:r w:rsidRPr="009B3A88">
        <w:t xml:space="preserve">This project contains 2 ultrasound software beamforming samples, which process ultrasound raw data into images human readable. The project </w:t>
      </w:r>
      <w:proofErr w:type="gramStart"/>
      <w:r w:rsidRPr="009B3A88">
        <w:t>use</w:t>
      </w:r>
      <w:proofErr w:type="gramEnd"/>
      <w:r w:rsidRPr="009B3A88">
        <w:t xml:space="preserve"> Intel </w:t>
      </w:r>
      <w:proofErr w:type="spellStart"/>
      <w:r>
        <w:t>O</w:t>
      </w:r>
      <w:r w:rsidRPr="009B3A88">
        <w:t>neAPI</w:t>
      </w:r>
      <w:proofErr w:type="spellEnd"/>
      <w:r w:rsidRPr="009B3A88">
        <w:t xml:space="preserve"> to do computation acceleration with Intel GPU and FPGA. The functions are developed based on Supra</w:t>
      </w:r>
      <w:r>
        <w:t>.</w:t>
      </w:r>
    </w:p>
    <w:p w14:paraId="150B0FDD" w14:textId="77777777" w:rsidR="00793545" w:rsidRDefault="00793545" w:rsidP="00793545">
      <w:r w:rsidRPr="009B3A88">
        <w:rPr>
          <w:noProof/>
        </w:rPr>
        <w:drawing>
          <wp:inline distT="0" distB="0" distL="0" distR="0" wp14:anchorId="2BF7F796" wp14:editId="62E20211">
            <wp:extent cx="5016500" cy="281904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5B50" w14:textId="50E56477" w:rsidR="00793545" w:rsidRDefault="00793545" w:rsidP="00793545">
      <w:r>
        <w:t xml:space="preserve">Using </w:t>
      </w:r>
      <w:proofErr w:type="spellStart"/>
      <w:r>
        <w:t>oneAPI</w:t>
      </w:r>
      <w:proofErr w:type="spellEnd"/>
      <w:r>
        <w:t xml:space="preserve"> toolkit -- </w:t>
      </w:r>
      <w:r w:rsidRPr="001C3F5A">
        <w:t>Intel® DPC++ Compatibility Tool</w:t>
      </w:r>
      <w:r>
        <w:t xml:space="preserve"> to implement the migration from CUDA to standard DPC++ has been released. For more details, please refer to:</w:t>
      </w:r>
      <w:r w:rsidR="00E118A0" w:rsidRPr="00E118A0">
        <w:t xml:space="preserve"> </w:t>
      </w:r>
      <w:hyperlink r:id="rId13" w:history="1">
        <w:r w:rsidR="00E118A0" w:rsidRPr="00E118A0">
          <w:rPr>
            <w:rStyle w:val="Hyperlink"/>
          </w:rPr>
          <w:t>https://github.com/intel/oneAPI-Ultrasound-Beamforming-Library.git</w:t>
        </w:r>
      </w:hyperlink>
      <w:r>
        <w:t xml:space="preserve">. The purpose of this project is for extracting and rewriting the kernel code for </w:t>
      </w:r>
      <w:proofErr w:type="gramStart"/>
      <w:r>
        <w:t>easily</w:t>
      </w:r>
      <w:proofErr w:type="gramEnd"/>
      <w:r>
        <w:t xml:space="preserve"> utilization and running on Intel </w:t>
      </w:r>
      <w:proofErr w:type="spellStart"/>
      <w:r w:rsidR="00F915F9">
        <w:t>iG</w:t>
      </w:r>
      <w:r>
        <w:t>PU</w:t>
      </w:r>
      <w:proofErr w:type="spellEnd"/>
      <w:r>
        <w:t xml:space="preserve"> devices.</w:t>
      </w:r>
    </w:p>
    <w:p w14:paraId="7EA4FC44" w14:textId="77777777" w:rsidR="005B24EA" w:rsidRDefault="005B24EA" w:rsidP="00664438">
      <w:r w:rsidRPr="006F57D1">
        <w:t>To learn more about</w:t>
      </w:r>
      <w:r>
        <w:t xml:space="preserve"> this product, see</w:t>
      </w:r>
      <w:r w:rsidRPr="006F57D1">
        <w:t>:</w:t>
      </w:r>
    </w:p>
    <w:p w14:paraId="1A6EB20B" w14:textId="01F21FBF" w:rsidR="005B24EA" w:rsidRPr="007C2FBE" w:rsidRDefault="005B24EA" w:rsidP="00664438">
      <w:pPr>
        <w:pStyle w:val="bullet"/>
      </w:pPr>
      <w:r w:rsidRPr="00664438">
        <w:t>New</w:t>
      </w:r>
      <w:r w:rsidRPr="007C2FBE">
        <w:t xml:space="preserve"> features</w:t>
      </w:r>
      <w:r>
        <w:t xml:space="preserve"> listed in the </w:t>
      </w:r>
      <w:hyperlink w:anchor="_What's_New" w:history="1">
        <w:r w:rsidR="00BA3756">
          <w:rPr>
            <w:rStyle w:val="Hyperlink"/>
            <w:rFonts w:cs="Arial"/>
            <w:iCs/>
          </w:rPr>
          <w:t xml:space="preserve">New </w:t>
        </w:r>
        <w:r w:rsidR="00C04E6F">
          <w:rPr>
            <w:rStyle w:val="Hyperlink"/>
            <w:rFonts w:cs="Arial"/>
            <w:iCs/>
          </w:rPr>
          <w:t>in t</w:t>
        </w:r>
        <w:r w:rsidR="00BA3756">
          <w:rPr>
            <w:rStyle w:val="Hyperlink"/>
            <w:rFonts w:cs="Arial"/>
            <w:iCs/>
          </w:rPr>
          <w:t>his Release</w:t>
        </w:r>
      </w:hyperlink>
      <w:r w:rsidRPr="007C2FBE">
        <w:t xml:space="preserve"> section </w:t>
      </w:r>
      <w:r>
        <w:t>below</w:t>
      </w:r>
    </w:p>
    <w:p w14:paraId="23B114DB" w14:textId="77777777" w:rsidR="005B24EA" w:rsidRDefault="003F71B5" w:rsidP="003F71B5">
      <w:pPr>
        <w:pStyle w:val="bullet"/>
      </w:pPr>
      <w:r>
        <w:t>Reference d</w:t>
      </w:r>
      <w:r w:rsidRPr="00664438">
        <w:t>ocumentation</w:t>
      </w:r>
      <w:r>
        <w:t xml:space="preserve"> listed in the </w:t>
      </w:r>
      <w:hyperlink w:anchor="_Related_Documentation" w:history="1">
        <w:r w:rsidRPr="003F71B5">
          <w:rPr>
            <w:rStyle w:val="Hyperlink"/>
            <w:rFonts w:cs="Arial"/>
          </w:rPr>
          <w:t>Related Documentation</w:t>
        </w:r>
      </w:hyperlink>
      <w:r>
        <w:t xml:space="preserve"> section below</w:t>
      </w:r>
    </w:p>
    <w:p w14:paraId="6F779282" w14:textId="77777777" w:rsidR="00A61455" w:rsidRPr="00A61455" w:rsidRDefault="00A61455" w:rsidP="00A61455"/>
    <w:p w14:paraId="593C8401" w14:textId="77777777" w:rsidR="00B5759E" w:rsidRDefault="00020D98" w:rsidP="00020D98">
      <w:pPr>
        <w:pStyle w:val="Heading1"/>
      </w:pPr>
      <w:bookmarkStart w:id="2" w:name="_System_Requirements"/>
      <w:bookmarkStart w:id="3" w:name="_What's_New"/>
      <w:bookmarkStart w:id="4" w:name="_Toc51592226"/>
      <w:bookmarkEnd w:id="2"/>
      <w:bookmarkEnd w:id="3"/>
      <w:r>
        <w:lastRenderedPageBreak/>
        <w:t>New</w:t>
      </w:r>
      <w:r w:rsidR="00B5759E">
        <w:t xml:space="preserve"> in This Release</w:t>
      </w:r>
      <w:bookmarkEnd w:id="4"/>
    </w:p>
    <w:p w14:paraId="01A10118" w14:textId="77777777" w:rsidR="00020D98" w:rsidRDefault="00B5759E" w:rsidP="00091479">
      <w:pPr>
        <w:pStyle w:val="Heading2"/>
      </w:pPr>
      <w:r>
        <w:t>New Features</w:t>
      </w:r>
    </w:p>
    <w:p w14:paraId="350E118B" w14:textId="3686E0EE" w:rsidR="00B914EB" w:rsidRDefault="002A4FF4" w:rsidP="00DD01B4">
      <w:pPr>
        <w:numPr>
          <w:ilvl w:val="0"/>
          <w:numId w:val="42"/>
        </w:numPr>
      </w:pPr>
      <w:bookmarkStart w:id="5" w:name="_Hlk28000086"/>
      <w:r>
        <w:rPr>
          <w:lang w:eastAsia="zh-CN"/>
        </w:rPr>
        <w:t xml:space="preserve">Provide </w:t>
      </w:r>
      <w:r w:rsidR="00B914EB">
        <w:rPr>
          <w:lang w:eastAsia="zh-CN"/>
        </w:rPr>
        <w:t xml:space="preserve">software beamforming lib code for Intel </w:t>
      </w:r>
      <w:proofErr w:type="spellStart"/>
      <w:r w:rsidR="00DD01B4">
        <w:rPr>
          <w:rFonts w:hint="eastAsia"/>
          <w:lang w:eastAsia="zh-CN"/>
        </w:rPr>
        <w:t>i</w:t>
      </w:r>
      <w:r w:rsidR="00B914EB">
        <w:rPr>
          <w:lang w:eastAsia="zh-CN"/>
        </w:rPr>
        <w:t>GPU</w:t>
      </w:r>
      <w:proofErr w:type="spellEnd"/>
      <w:r w:rsidR="00DD01B4">
        <w:rPr>
          <w:lang w:eastAsia="zh-CN"/>
        </w:rPr>
        <w:t xml:space="preserve"> based on </w:t>
      </w:r>
      <w:proofErr w:type="spellStart"/>
      <w:r w:rsidR="00DD01B4">
        <w:rPr>
          <w:lang w:eastAsia="zh-CN"/>
        </w:rPr>
        <w:t>OneAPI</w:t>
      </w:r>
      <w:proofErr w:type="spellEnd"/>
      <w:r w:rsidR="00DD01B4">
        <w:rPr>
          <w:lang w:eastAsia="zh-CN"/>
        </w:rPr>
        <w:t xml:space="preserve"> 2025.3</w:t>
      </w:r>
      <w:r w:rsidR="00B914EB">
        <w:rPr>
          <w:lang w:eastAsia="zh-CN"/>
        </w:rPr>
        <w:t xml:space="preserve"> </w:t>
      </w:r>
    </w:p>
    <w:p w14:paraId="4E3BEFF8" w14:textId="742B1D40" w:rsidR="002A4FF4" w:rsidRDefault="002A4FF4" w:rsidP="001A6D27">
      <w:pPr>
        <w:numPr>
          <w:ilvl w:val="0"/>
          <w:numId w:val="42"/>
        </w:numPr>
      </w:pPr>
      <w:r>
        <w:rPr>
          <w:lang w:eastAsia="zh-CN"/>
        </w:rPr>
        <w:t>Provide getting start guide</w:t>
      </w:r>
    </w:p>
    <w:p w14:paraId="32A2D0C3" w14:textId="5B5317F8" w:rsidR="002A4FF4" w:rsidRDefault="002A4FF4" w:rsidP="002A4FF4">
      <w:pPr>
        <w:ind w:left="720"/>
      </w:pPr>
    </w:p>
    <w:p w14:paraId="2D3A5057" w14:textId="77777777" w:rsidR="00A529BF" w:rsidRDefault="00A529BF" w:rsidP="00A529BF">
      <w:pPr>
        <w:pStyle w:val="Heading1"/>
      </w:pPr>
      <w:bookmarkStart w:id="6" w:name="_Toc33021140"/>
      <w:bookmarkStart w:id="7" w:name="_Toc51592227"/>
      <w:r>
        <w:lastRenderedPageBreak/>
        <w:t>Fixed Issues</w:t>
      </w:r>
      <w:bookmarkEnd w:id="6"/>
      <w:bookmarkEnd w:id="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1"/>
        <w:gridCol w:w="2752"/>
        <w:gridCol w:w="2631"/>
        <w:gridCol w:w="3102"/>
      </w:tblGrid>
      <w:tr w:rsidR="00DE0D9F" w14:paraId="53025661" w14:textId="77777777" w:rsidTr="00DE0D9F">
        <w:trPr>
          <w:trHeight w:val="43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76D50" w14:textId="77777777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bookmarkStart w:id="8" w:name="_Toc51592228"/>
            <w:bookmarkEnd w:id="5"/>
            <w:r w:rsidRPr="00E03987">
              <w:rPr>
                <w:sz w:val="16"/>
                <w:szCs w:val="16"/>
              </w:rPr>
              <w:t>Reference ID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972FA" w14:textId="77777777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 w:rsidRPr="00E03987">
              <w:rPr>
                <w:sz w:val="16"/>
                <w:szCs w:val="16"/>
              </w:rPr>
              <w:t>Description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C9D49" w14:textId="557E34D3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AE9C2" w14:textId="45D29DE5" w:rsidR="00DE0D9F" w:rsidRPr="00E03987" w:rsidRDefault="00DE0D9F" w:rsidP="00312553">
            <w:pPr>
              <w:pStyle w:val="tablehead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Solution</w:t>
            </w:r>
          </w:p>
        </w:tc>
      </w:tr>
      <w:tr w:rsidR="00DE0D9F" w14:paraId="4896B385" w14:textId="77777777" w:rsidTr="00DE0D9F">
        <w:trPr>
          <w:trHeight w:val="1155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89EE8" w14:textId="77777777" w:rsidR="00DE0D9F" w:rsidRPr="00E03987" w:rsidRDefault="00DE0D9F" w:rsidP="00312553">
            <w:pPr>
              <w:pStyle w:val="Tabletext"/>
              <w:rPr>
                <w:sz w:val="16"/>
                <w:szCs w:val="16"/>
              </w:rPr>
            </w:pPr>
            <w:r w:rsidRPr="00E03987">
              <w:rPr>
                <w:sz w:val="16"/>
                <w:szCs w:val="16"/>
              </w:rPr>
              <w:t>1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F1B1" w14:textId="6DAB1299" w:rsidR="00DE0D9F" w:rsidRPr="00E03987" w:rsidRDefault="00DD01B4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From </w:t>
            </w:r>
            <w:proofErr w:type="spellStart"/>
            <w:r>
              <w:rPr>
                <w:sz w:val="16"/>
                <w:szCs w:val="16"/>
              </w:rPr>
              <w:t>OneAPI</w:t>
            </w:r>
            <w:proofErr w:type="spellEnd"/>
            <w:r>
              <w:rPr>
                <w:sz w:val="16"/>
                <w:szCs w:val="16"/>
              </w:rPr>
              <w:t xml:space="preserve"> 2025.3, the compiler “</w:t>
            </w:r>
            <w:proofErr w:type="spellStart"/>
            <w:r>
              <w:rPr>
                <w:sz w:val="16"/>
                <w:szCs w:val="16"/>
              </w:rPr>
              <w:t>dpcpp</w:t>
            </w:r>
            <w:proofErr w:type="spellEnd"/>
            <w:r>
              <w:rPr>
                <w:sz w:val="16"/>
                <w:szCs w:val="16"/>
              </w:rPr>
              <w:t xml:space="preserve">” is </w:t>
            </w:r>
            <w:r w:rsidR="00A052D2">
              <w:rPr>
                <w:rFonts w:hint="eastAsia"/>
                <w:sz w:val="16"/>
                <w:szCs w:val="16"/>
                <w:lang w:eastAsia="zh-CN"/>
              </w:rPr>
              <w:t>m</w:t>
            </w:r>
            <w:r w:rsidR="00A052D2" w:rsidRPr="00A052D2">
              <w:rPr>
                <w:sz w:val="16"/>
                <w:szCs w:val="16"/>
              </w:rPr>
              <w:t>arked as no longer supported</w:t>
            </w:r>
            <w:r w:rsidR="00A052D2">
              <w:rPr>
                <w:sz w:val="16"/>
                <w:szCs w:val="16"/>
              </w:rPr>
              <w:t xml:space="preserve"> in the future</w:t>
            </w:r>
            <w:r w:rsidR="00DE0D9F" w:rsidRPr="00DE0D9F">
              <w:rPr>
                <w:sz w:val="16"/>
                <w:szCs w:val="16"/>
              </w:rPr>
              <w:t>.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CABF" w14:textId="3EE8EA74" w:rsidR="00DE0D9F" w:rsidRPr="00E03987" w:rsidRDefault="00DE0D9F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Fixed.</w:t>
            </w: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EB1C" w14:textId="34F26032" w:rsidR="00DE0D9F" w:rsidRPr="00E03987" w:rsidRDefault="00DD01B4" w:rsidP="00312553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 the new compiler </w:t>
            </w:r>
            <w:proofErr w:type="spellStart"/>
            <w:r>
              <w:rPr>
                <w:sz w:val="16"/>
                <w:szCs w:val="16"/>
              </w:rPr>
              <w:t>icx</w:t>
            </w:r>
            <w:proofErr w:type="spellEnd"/>
            <w:r>
              <w:rPr>
                <w:sz w:val="16"/>
                <w:szCs w:val="16"/>
              </w:rPr>
              <w:t xml:space="preserve">-cl on </w:t>
            </w:r>
            <w:proofErr w:type="spellStart"/>
            <w:r>
              <w:rPr>
                <w:sz w:val="16"/>
                <w:szCs w:val="16"/>
              </w:rPr>
              <w:t>Windwos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icx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icpx</w:t>
            </w:r>
            <w:proofErr w:type="spellEnd"/>
            <w:r>
              <w:rPr>
                <w:sz w:val="16"/>
                <w:szCs w:val="16"/>
              </w:rPr>
              <w:t xml:space="preserve"> on Linux</w:t>
            </w:r>
            <w:r w:rsidR="00DE0D9F" w:rsidRPr="00DE0D9F">
              <w:rPr>
                <w:sz w:val="16"/>
                <w:szCs w:val="16"/>
              </w:rPr>
              <w:t>.</w:t>
            </w:r>
          </w:p>
        </w:tc>
      </w:tr>
      <w:tr w:rsidR="00DE0D9F" w14:paraId="219B5CB9" w14:textId="77777777" w:rsidTr="00DE0D9F">
        <w:trPr>
          <w:trHeight w:val="18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D12E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AD5A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0ECA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44F5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</w:tr>
      <w:tr w:rsidR="00DE0D9F" w14:paraId="16237078" w14:textId="77777777" w:rsidTr="00DE0D9F">
        <w:trPr>
          <w:trHeight w:val="197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F920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2B40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FBEE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D6D1" w14:textId="77777777" w:rsidR="00DE0D9F" w:rsidRPr="00865A42" w:rsidRDefault="00DE0D9F" w:rsidP="00312553">
            <w:pPr>
              <w:pStyle w:val="Tabletext"/>
              <w:rPr>
                <w:sz w:val="16"/>
                <w:szCs w:val="16"/>
              </w:rPr>
            </w:pPr>
          </w:p>
        </w:tc>
      </w:tr>
    </w:tbl>
    <w:p w14:paraId="7AAADA76" w14:textId="5DF5485C" w:rsidR="00640608" w:rsidRDefault="009859AF" w:rsidP="009859AF">
      <w:pPr>
        <w:pStyle w:val="Heading1"/>
      </w:pPr>
      <w:proofErr w:type="gramStart"/>
      <w:r>
        <w:lastRenderedPageBreak/>
        <w:t>Known</w:t>
      </w:r>
      <w:proofErr w:type="gramEnd"/>
      <w:r>
        <w:t xml:space="preserve"> Issues</w:t>
      </w:r>
      <w:bookmarkEnd w:id="8"/>
    </w:p>
    <w:p w14:paraId="25E5CCC3" w14:textId="3324A515" w:rsidR="00DE0D9F" w:rsidRPr="00DE0D9F" w:rsidRDefault="00DE0D9F" w:rsidP="00DE0D9F">
      <w:r>
        <w:t>NULL</w:t>
      </w:r>
    </w:p>
    <w:p w14:paraId="13CA8669" w14:textId="77777777" w:rsidR="00A529BF" w:rsidRDefault="00A529BF" w:rsidP="00A529BF">
      <w:pPr>
        <w:pStyle w:val="Heading2"/>
      </w:pPr>
      <w:r>
        <w:t>Non-Intel Issues</w:t>
      </w:r>
    </w:p>
    <w:p w14:paraId="5B932CFB" w14:textId="77777777" w:rsidR="00A529BF" w:rsidRPr="00C24CEF" w:rsidRDefault="00A529BF" w:rsidP="00A529BF">
      <w:r>
        <w:t>NULL</w:t>
      </w:r>
    </w:p>
    <w:p w14:paraId="4D724C97" w14:textId="77777777" w:rsidR="000D18A8" w:rsidRPr="005429B3" w:rsidRDefault="000D18A8" w:rsidP="00223D66">
      <w:pPr>
        <w:pStyle w:val="Code"/>
        <w:rPr>
          <w:lang w:eastAsia="zh-CN"/>
        </w:rPr>
      </w:pPr>
    </w:p>
    <w:p w14:paraId="42DA6245" w14:textId="77777777" w:rsidR="00B93440" w:rsidRDefault="00B93440" w:rsidP="00020D98">
      <w:pPr>
        <w:pStyle w:val="Heading1"/>
      </w:pPr>
      <w:bookmarkStart w:id="9" w:name="_Related_Documentation"/>
      <w:bookmarkStart w:id="10" w:name="_Toc51592229"/>
      <w:bookmarkEnd w:id="9"/>
      <w:r>
        <w:lastRenderedPageBreak/>
        <w:t>Related Documentation</w:t>
      </w:r>
      <w:bookmarkEnd w:id="10"/>
    </w:p>
    <w:p w14:paraId="668BE527" w14:textId="1E76345B" w:rsidR="001C2831" w:rsidRPr="00E03987" w:rsidRDefault="00415655" w:rsidP="00A62188">
      <w:pPr>
        <w:pStyle w:val="Code"/>
        <w:rPr>
          <w:rFonts w:ascii="Arial" w:hAnsi="Arial" w:cs="Arial"/>
        </w:rPr>
      </w:pPr>
      <w:r>
        <w:rPr>
          <w:rFonts w:ascii="Arial" w:hAnsi="Arial" w:cs="Arial"/>
        </w:rPr>
        <w:t>SW Beamforming</w:t>
      </w:r>
      <w:r w:rsidR="00E764E7" w:rsidRPr="00E764E7">
        <w:rPr>
          <w:rFonts w:ascii="Arial" w:hAnsi="Arial" w:cs="Arial"/>
        </w:rPr>
        <w:t xml:space="preserve"> on </w:t>
      </w:r>
      <w:proofErr w:type="spellStart"/>
      <w:r w:rsidR="00E764E7" w:rsidRPr="00E764E7">
        <w:rPr>
          <w:rFonts w:ascii="Arial" w:hAnsi="Arial" w:cs="Arial"/>
        </w:rPr>
        <w:t>oneAPI</w:t>
      </w:r>
      <w:proofErr w:type="spellEnd"/>
      <w:r>
        <w:rPr>
          <w:rFonts w:ascii="Arial" w:hAnsi="Arial" w:cs="Arial"/>
        </w:rPr>
        <w:t>(</w:t>
      </w:r>
      <w:proofErr w:type="spellStart"/>
      <w:r w:rsidR="00F915F9">
        <w:rPr>
          <w:rFonts w:ascii="Arial" w:hAnsi="Arial" w:cs="Arial"/>
        </w:rPr>
        <w:t>iG</w:t>
      </w:r>
      <w:r>
        <w:rPr>
          <w:rFonts w:ascii="Arial" w:hAnsi="Arial" w:cs="Arial"/>
        </w:rPr>
        <w:t>PU</w:t>
      </w:r>
      <w:proofErr w:type="spellEnd"/>
      <w:r>
        <w:rPr>
          <w:rFonts w:ascii="Arial" w:hAnsi="Arial" w:cs="Arial"/>
        </w:rPr>
        <w:t>)</w:t>
      </w:r>
      <w:r w:rsidR="00E764E7" w:rsidRPr="00E764E7">
        <w:rPr>
          <w:rFonts w:ascii="Arial" w:hAnsi="Arial" w:cs="Arial"/>
        </w:rPr>
        <w:t xml:space="preserve"> Getting Start Guide</w:t>
      </w:r>
      <w:r w:rsidR="00E764E7">
        <w:rPr>
          <w:rFonts w:ascii="Arial" w:hAnsi="Arial" w:cs="Arial"/>
        </w:rPr>
        <w:t>.</w:t>
      </w:r>
      <w:r w:rsidR="00D414E4" w:rsidRPr="00E03987">
        <w:rPr>
          <w:rFonts w:ascii="Arial" w:hAnsi="Arial" w:cs="Arial"/>
        </w:rPr>
        <w:t>pdf</w:t>
      </w:r>
    </w:p>
    <w:p w14:paraId="1FE2F60B" w14:textId="77777777" w:rsidR="001C2831" w:rsidRDefault="001C2831" w:rsidP="001C2831">
      <w:pPr>
        <w:pStyle w:val="Heading1"/>
      </w:pPr>
      <w:bookmarkStart w:id="11" w:name="_Toc51592230"/>
      <w:r>
        <w:lastRenderedPageBreak/>
        <w:t>Where to Find the Release</w:t>
      </w:r>
      <w:bookmarkEnd w:id="11"/>
    </w:p>
    <w:p w14:paraId="1AE71149" w14:textId="09E766D1" w:rsidR="009C370A" w:rsidRDefault="00A62188" w:rsidP="00A62188">
      <w:pPr>
        <w:pStyle w:val="Code"/>
        <w:rPr>
          <w:rFonts w:ascii="Arial" w:hAnsi="Arial" w:cs="Arial"/>
        </w:rPr>
      </w:pPr>
      <w:r w:rsidRPr="00E03987">
        <w:rPr>
          <w:rFonts w:ascii="Arial" w:hAnsi="Arial" w:cs="Arial"/>
        </w:rPr>
        <w:t>Please use git to dow</w:t>
      </w:r>
      <w:r w:rsidR="00C87BE9" w:rsidRPr="00E03987">
        <w:rPr>
          <w:rFonts w:ascii="Arial" w:hAnsi="Arial" w:cs="Arial"/>
        </w:rPr>
        <w:t xml:space="preserve">nload source code from </w:t>
      </w:r>
      <w:hyperlink r:id="rId14" w:history="1">
        <w:r w:rsidR="00665E13" w:rsidRPr="00E118A0">
          <w:rPr>
            <w:rStyle w:val="Hyperlink"/>
            <w:rFonts w:ascii="Arial" w:hAnsi="Arial" w:cs="Arial"/>
          </w:rPr>
          <w:t>https://github.com/intel/oneAPI-Ultrasound-Beamforming-Library.git</w:t>
        </w:r>
      </w:hyperlink>
    </w:p>
    <w:p w14:paraId="7189172F" w14:textId="77777777" w:rsidR="00A62188" w:rsidRPr="00CA31F6" w:rsidRDefault="00A62188" w:rsidP="00A62188">
      <w:pPr>
        <w:pStyle w:val="Heading2"/>
      </w:pPr>
      <w:r>
        <w:t xml:space="preserve">How to Install this Release </w:t>
      </w:r>
    </w:p>
    <w:p w14:paraId="4562E7E8" w14:textId="0774BA04" w:rsidR="00D414E4" w:rsidRPr="00E03987" w:rsidRDefault="00D414E4" w:rsidP="00D414E4">
      <w:pPr>
        <w:pStyle w:val="Code"/>
        <w:numPr>
          <w:ilvl w:val="0"/>
          <w:numId w:val="33"/>
        </w:numPr>
        <w:rPr>
          <w:rFonts w:ascii="Arial" w:hAnsi="Arial" w:cs="Arial"/>
        </w:rPr>
      </w:pPr>
      <w:r w:rsidRPr="00E03987">
        <w:rPr>
          <w:rFonts w:ascii="Arial" w:hAnsi="Arial" w:cs="Arial"/>
        </w:rPr>
        <w:t xml:space="preserve">Please refer to </w:t>
      </w:r>
      <w:r w:rsidR="00415655" w:rsidRPr="00415655">
        <w:rPr>
          <w:rFonts w:ascii="Arial" w:hAnsi="Arial" w:cs="Arial"/>
          <w:b/>
          <w:bCs/>
        </w:rPr>
        <w:t xml:space="preserve">SW Beamforming on </w:t>
      </w:r>
      <w:proofErr w:type="spellStart"/>
      <w:r w:rsidR="00415655" w:rsidRPr="00415655">
        <w:rPr>
          <w:rFonts w:ascii="Arial" w:hAnsi="Arial" w:cs="Arial"/>
          <w:b/>
          <w:bCs/>
        </w:rPr>
        <w:t>oneAPI</w:t>
      </w:r>
      <w:proofErr w:type="spellEnd"/>
      <w:r w:rsidR="00415655" w:rsidRPr="00415655">
        <w:rPr>
          <w:rFonts w:ascii="Arial" w:hAnsi="Arial" w:cs="Arial"/>
          <w:b/>
          <w:bCs/>
        </w:rPr>
        <w:t>(</w:t>
      </w:r>
      <w:proofErr w:type="spellStart"/>
      <w:r w:rsidR="00F915F9">
        <w:rPr>
          <w:rFonts w:ascii="Arial" w:hAnsi="Arial" w:cs="Arial"/>
          <w:b/>
          <w:bCs/>
        </w:rPr>
        <w:t>iG</w:t>
      </w:r>
      <w:r w:rsidR="00415655" w:rsidRPr="00415655">
        <w:rPr>
          <w:rFonts w:ascii="Arial" w:hAnsi="Arial" w:cs="Arial"/>
          <w:b/>
          <w:bCs/>
        </w:rPr>
        <w:t>PU</w:t>
      </w:r>
      <w:proofErr w:type="spellEnd"/>
      <w:r w:rsidR="00415655" w:rsidRPr="00415655">
        <w:rPr>
          <w:rFonts w:ascii="Arial" w:hAnsi="Arial" w:cs="Arial"/>
          <w:b/>
          <w:bCs/>
        </w:rPr>
        <w:t xml:space="preserve">) Getting </w:t>
      </w:r>
      <w:r w:rsidR="00C93B8B" w:rsidRPr="00637C66">
        <w:rPr>
          <w:rFonts w:ascii="Arial" w:hAnsi="Arial" w:cs="Arial"/>
          <w:b/>
          <w:bCs/>
        </w:rPr>
        <w:t>Start Guide</w:t>
      </w:r>
      <w:r w:rsidRPr="00637C66">
        <w:rPr>
          <w:rFonts w:ascii="Arial" w:hAnsi="Arial" w:cs="Arial"/>
          <w:b/>
          <w:bCs/>
        </w:rPr>
        <w:t>.</w:t>
      </w:r>
      <w:r w:rsidR="00C93B8B" w:rsidRPr="00637C66">
        <w:rPr>
          <w:rFonts w:ascii="Arial" w:hAnsi="Arial" w:cs="Arial"/>
          <w:b/>
          <w:bCs/>
        </w:rPr>
        <w:t>pdf</w:t>
      </w:r>
      <w:r w:rsidR="00C93B8B">
        <w:rPr>
          <w:rFonts w:ascii="Arial" w:hAnsi="Arial" w:cs="Arial"/>
        </w:rPr>
        <w:t>.</w:t>
      </w:r>
    </w:p>
    <w:p w14:paraId="6C1BAEE5" w14:textId="10E1E6E0" w:rsidR="00A62188" w:rsidRDefault="00A62188" w:rsidP="00D414E4">
      <w:pPr>
        <w:pStyle w:val="Code"/>
        <w:ind w:left="720"/>
      </w:pPr>
    </w:p>
    <w:p w14:paraId="02F67C4B" w14:textId="77777777" w:rsidR="00A62188" w:rsidRDefault="00A62188" w:rsidP="001C2831">
      <w:pPr>
        <w:rPr>
          <w:rFonts w:cs="Arial"/>
          <w:sz w:val="20"/>
          <w:szCs w:val="20"/>
        </w:rPr>
      </w:pPr>
    </w:p>
    <w:p w14:paraId="282E299D" w14:textId="77777777" w:rsidR="009C370A" w:rsidRPr="001C2831" w:rsidRDefault="009C370A" w:rsidP="001C2831">
      <w:pPr>
        <w:rPr>
          <w:rFonts w:cs="Arial"/>
          <w:sz w:val="20"/>
          <w:szCs w:val="20"/>
        </w:rPr>
      </w:pPr>
    </w:p>
    <w:p w14:paraId="480D7AAC" w14:textId="77777777" w:rsidR="00B93440" w:rsidRDefault="00B93440" w:rsidP="00020D98">
      <w:pPr>
        <w:pStyle w:val="Heading1"/>
      </w:pPr>
      <w:bookmarkStart w:id="12" w:name="_Toc51592231"/>
      <w:r>
        <w:lastRenderedPageBreak/>
        <w:t>Release Content</w:t>
      </w:r>
      <w:bookmarkEnd w:id="12"/>
    </w:p>
    <w:p w14:paraId="72006714" w14:textId="77777777" w:rsidR="001919EC" w:rsidRDefault="001919EC" w:rsidP="003F4E9D">
      <w:pPr>
        <w:pStyle w:val="example"/>
        <w:shd w:val="clear" w:color="auto" w:fill="auto"/>
        <w:spacing w:after="0"/>
      </w:pPr>
      <w:r>
        <w:t>Table 1-1 Revision numbers of components of the Production Candidate release.</w:t>
      </w: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000" w:firstRow="0" w:lastRow="0" w:firstColumn="0" w:lastColumn="0" w:noHBand="0" w:noVBand="0"/>
      </w:tblPr>
      <w:tblGrid>
        <w:gridCol w:w="3618"/>
        <w:gridCol w:w="3150"/>
        <w:gridCol w:w="4320"/>
      </w:tblGrid>
      <w:tr w:rsidR="009F2CE3" w14:paraId="05C9D0AA" w14:textId="77777777" w:rsidTr="00BA03CF">
        <w:trPr>
          <w:trHeight w:val="95"/>
        </w:trPr>
        <w:tc>
          <w:tcPr>
            <w:tcW w:w="3618" w:type="dxa"/>
          </w:tcPr>
          <w:p w14:paraId="147F6A2C" w14:textId="77777777" w:rsidR="009F2CE3" w:rsidRPr="00972C95" w:rsidRDefault="009F2CE3" w:rsidP="00221075">
            <w:pPr>
              <w:pStyle w:val="tableheader"/>
            </w:pPr>
            <w:proofErr w:type="gramStart"/>
            <w:r w:rsidRPr="00050264">
              <w:t>Subproject</w:t>
            </w:r>
            <w:proofErr w:type="gramEnd"/>
            <w:r w:rsidRPr="00050264">
              <w:t xml:space="preserve"> (component) </w:t>
            </w:r>
          </w:p>
        </w:tc>
        <w:tc>
          <w:tcPr>
            <w:tcW w:w="3150" w:type="dxa"/>
          </w:tcPr>
          <w:p w14:paraId="7718CFDB" w14:textId="77777777" w:rsidR="009F2CE3" w:rsidRPr="00972C95" w:rsidRDefault="009F2CE3" w:rsidP="00221075">
            <w:pPr>
              <w:pStyle w:val="tableheader"/>
            </w:pPr>
            <w:r w:rsidRPr="006D0F98">
              <w:t xml:space="preserve">Location </w:t>
            </w:r>
          </w:p>
        </w:tc>
        <w:tc>
          <w:tcPr>
            <w:tcW w:w="4320" w:type="dxa"/>
          </w:tcPr>
          <w:p w14:paraId="0DEAF567" w14:textId="77777777" w:rsidR="009F2CE3" w:rsidRPr="00972C95" w:rsidRDefault="009F2CE3" w:rsidP="00221075">
            <w:pPr>
              <w:pStyle w:val="tableheader"/>
            </w:pPr>
            <w:r w:rsidRPr="006D0F98">
              <w:t xml:space="preserve">Revision </w:t>
            </w:r>
          </w:p>
        </w:tc>
      </w:tr>
      <w:tr w:rsidR="009F2CE3" w14:paraId="7B45BA20" w14:textId="77777777" w:rsidTr="00BA03CF">
        <w:trPr>
          <w:trHeight w:val="95"/>
        </w:trPr>
        <w:tc>
          <w:tcPr>
            <w:tcW w:w="3618" w:type="dxa"/>
          </w:tcPr>
          <w:p w14:paraId="2A56AC74" w14:textId="328DC6D0" w:rsidR="009F2CE3" w:rsidRPr="00865A42" w:rsidRDefault="00294C42" w:rsidP="00C820C5">
            <w:pPr>
              <w:pStyle w:val="Tabletext"/>
            </w:pPr>
            <w:bookmarkStart w:id="13" w:name="_Hlk23516963"/>
            <w:r>
              <w:rPr>
                <w:lang w:eastAsia="zh-CN"/>
              </w:rPr>
              <w:t>Source Code</w:t>
            </w:r>
          </w:p>
        </w:tc>
        <w:tc>
          <w:tcPr>
            <w:tcW w:w="3150" w:type="dxa"/>
          </w:tcPr>
          <w:p w14:paraId="5A22A0EF" w14:textId="19627145" w:rsidR="009F2CE3" w:rsidRPr="00865A42" w:rsidRDefault="00AF1F4C" w:rsidP="00D12175">
            <w:pPr>
              <w:pStyle w:val="Code"/>
            </w:pPr>
            <w:hyperlink r:id="rId15" w:history="1">
              <w:r w:rsidRPr="007365C4">
                <w:rPr>
                  <w:rStyle w:val="Hyperlink"/>
                  <w:rFonts w:cs="Courier New"/>
                </w:rPr>
                <w:t>https://github.com/intel/oneAPI-Ultrasound-Beamforming-Library.git</w:t>
              </w:r>
            </w:hyperlink>
          </w:p>
        </w:tc>
        <w:tc>
          <w:tcPr>
            <w:tcW w:w="4320" w:type="dxa"/>
          </w:tcPr>
          <w:p w14:paraId="7D84D39D" w14:textId="4C0827A7" w:rsidR="009F2CE3" w:rsidRPr="00865A42" w:rsidRDefault="009F2CE3" w:rsidP="003F4E9D">
            <w:pPr>
              <w:pStyle w:val="Tabletext"/>
              <w:rPr>
                <w:lang w:eastAsia="zh-CN"/>
              </w:rPr>
            </w:pPr>
          </w:p>
        </w:tc>
      </w:tr>
      <w:tr w:rsidR="00D12175" w14:paraId="4829F0AF" w14:textId="77777777" w:rsidTr="00BA03CF">
        <w:trPr>
          <w:trHeight w:val="95"/>
        </w:trPr>
        <w:tc>
          <w:tcPr>
            <w:tcW w:w="3618" w:type="dxa"/>
          </w:tcPr>
          <w:p w14:paraId="00DFFA87" w14:textId="037B284E" w:rsidR="00D12175" w:rsidRDefault="00D12175" w:rsidP="00C820C5">
            <w:pPr>
              <w:pStyle w:val="Tabletext"/>
              <w:rPr>
                <w:lang w:eastAsia="zh-CN"/>
              </w:rPr>
            </w:pPr>
            <w:r>
              <w:rPr>
                <w:lang w:eastAsia="zh-CN"/>
              </w:rPr>
              <w:t>Getting start guide</w:t>
            </w:r>
          </w:p>
        </w:tc>
        <w:tc>
          <w:tcPr>
            <w:tcW w:w="3150" w:type="dxa"/>
          </w:tcPr>
          <w:p w14:paraId="2B9AB235" w14:textId="63290B87" w:rsidR="00D12175" w:rsidRPr="00D12175" w:rsidRDefault="00AF1F4C" w:rsidP="00D12175">
            <w:pPr>
              <w:pStyle w:val="Code"/>
              <w:rPr>
                <w:lang w:eastAsia="zh-CN"/>
              </w:rPr>
            </w:pPr>
            <w:hyperlink r:id="rId16" w:history="1">
              <w:r w:rsidRPr="007365C4">
                <w:rPr>
                  <w:rStyle w:val="Hyperlink"/>
                  <w:rFonts w:cs="Courier New"/>
                </w:rPr>
                <w:t>https://github.com/intel/oneAPI-Ultrasound-Beamforming-Library.git</w:t>
              </w:r>
            </w:hyperlink>
          </w:p>
        </w:tc>
        <w:tc>
          <w:tcPr>
            <w:tcW w:w="4320" w:type="dxa"/>
          </w:tcPr>
          <w:p w14:paraId="68B378B0" w14:textId="445412AA" w:rsidR="00294C42" w:rsidRPr="00294C42" w:rsidRDefault="00294C42" w:rsidP="00294C42">
            <w:pPr>
              <w:pStyle w:val="Tabletext"/>
              <w:rPr>
                <w:lang w:eastAsia="zh-CN"/>
              </w:rPr>
            </w:pPr>
          </w:p>
        </w:tc>
      </w:tr>
      <w:bookmarkEnd w:id="13"/>
    </w:tbl>
    <w:p w14:paraId="46E0A7FC" w14:textId="77777777" w:rsidR="001919EC" w:rsidRDefault="001919EC" w:rsidP="00B90149">
      <w:pPr>
        <w:pStyle w:val="ListParagraph"/>
        <w:numPr>
          <w:ilvl w:val="0"/>
          <w:numId w:val="0"/>
        </w:numPr>
      </w:pPr>
    </w:p>
    <w:p w14:paraId="339958CC" w14:textId="7512094D" w:rsidR="001919EC" w:rsidRDefault="001919EC" w:rsidP="00091479">
      <w:pPr>
        <w:pStyle w:val="Heading2"/>
      </w:pPr>
      <w:r w:rsidRPr="0031580C">
        <w:t xml:space="preserve">External </w:t>
      </w:r>
      <w:r w:rsidR="00185AE6">
        <w:t>D</w:t>
      </w:r>
      <w:r w:rsidRPr="0031580C">
        <w:t xml:space="preserve">ependencies </w:t>
      </w:r>
    </w:p>
    <w:p w14:paraId="43BAAB11" w14:textId="1310F0EC" w:rsidR="00967A14" w:rsidRPr="00D24B8B" w:rsidRDefault="00822FCE" w:rsidP="00D24B8B">
      <w:pPr>
        <w:pStyle w:val="Code"/>
        <w:numPr>
          <w:ilvl w:val="0"/>
          <w:numId w:val="4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</w:t>
      </w:r>
      <w:r w:rsidR="002F2970">
        <w:rPr>
          <w:rFonts w:ascii="Arial" w:hAnsi="Arial" w:cs="Arial"/>
        </w:rPr>
        <w:t>neAPI</w:t>
      </w:r>
      <w:proofErr w:type="spellEnd"/>
      <w:r w:rsidR="00D24B8B">
        <w:rPr>
          <w:rFonts w:ascii="Arial" w:hAnsi="Arial" w:cs="Arial"/>
        </w:rPr>
        <w:t xml:space="preserve">. </w:t>
      </w:r>
      <w:hyperlink r:id="rId17" w:history="1">
        <w:r w:rsidR="00D24B8B" w:rsidRPr="00D24B8B">
          <w:rPr>
            <w:rStyle w:val="Hyperlink"/>
            <w:rFonts w:ascii="Arial" w:hAnsi="Arial" w:cs="Arial"/>
          </w:rPr>
          <w:t>https://software.intel.com/content/www/us/en/develop/tools/oneapi/base-toolkit.html</w:t>
        </w:r>
      </w:hyperlink>
    </w:p>
    <w:p w14:paraId="3192ADBE" w14:textId="487D632F" w:rsidR="00C848D4" w:rsidRPr="00C848D4" w:rsidRDefault="00C848D4" w:rsidP="00C848D4">
      <w:pPr>
        <w:pStyle w:val="Code"/>
        <w:numPr>
          <w:ilvl w:val="0"/>
          <w:numId w:val="43"/>
        </w:numPr>
        <w:rPr>
          <w:rStyle w:val="Hyperlink"/>
          <w:rFonts w:ascii="Arial" w:hAnsi="Arial" w:cs="Arial"/>
        </w:rPr>
      </w:pPr>
      <w:proofErr w:type="spellStart"/>
      <w:r w:rsidRPr="00C848D4">
        <w:rPr>
          <w:rFonts w:ascii="Arial" w:hAnsi="Arial" w:cs="Arial"/>
        </w:rPr>
        <w:t>stb</w:t>
      </w:r>
      <w:proofErr w:type="spellEnd"/>
      <w:r>
        <w:rPr>
          <w:rFonts w:cs="Arial"/>
        </w:rPr>
        <w:t xml:space="preserve">. </w:t>
      </w:r>
      <w:hyperlink r:id="rId18" w:history="1">
        <w:r w:rsidRPr="00C848D4">
          <w:rPr>
            <w:rStyle w:val="Hyperlink"/>
            <w:rFonts w:ascii="Arial" w:hAnsi="Arial" w:cs="Arial"/>
          </w:rPr>
          <w:t>https://github.com/nothings/stb</w:t>
        </w:r>
      </w:hyperlink>
      <w:r w:rsidRPr="00C848D4">
        <w:rPr>
          <w:rStyle w:val="Hyperlink"/>
          <w:rFonts w:ascii="Arial" w:hAnsi="Arial" w:cs="Arial"/>
        </w:rPr>
        <w:t xml:space="preserve"> </w:t>
      </w:r>
    </w:p>
    <w:p w14:paraId="42DB3578" w14:textId="77777777" w:rsidR="00C848D4" w:rsidRPr="00C848D4" w:rsidRDefault="00C848D4" w:rsidP="00C848D4">
      <w:pPr>
        <w:pStyle w:val="Code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Supra. </w:t>
      </w:r>
      <w:hyperlink r:id="rId19" w:history="1">
        <w:r w:rsidRPr="00C848D4">
          <w:rPr>
            <w:rStyle w:val="Hyperlink"/>
            <w:rFonts w:ascii="Arial" w:hAnsi="Arial" w:cs="Arial"/>
          </w:rPr>
          <w:t>https://github.com/IFL-CAMP/supra</w:t>
        </w:r>
      </w:hyperlink>
      <w:r w:rsidRPr="00C848D4">
        <w:rPr>
          <w:rFonts w:ascii="Arial" w:hAnsi="Arial" w:cs="Arial"/>
        </w:rPr>
        <w:t xml:space="preserve"> </w:t>
      </w:r>
    </w:p>
    <w:p w14:paraId="77B1E8F0" w14:textId="6E9F25F1" w:rsidR="00C848D4" w:rsidRPr="00E03987" w:rsidRDefault="00C848D4" w:rsidP="00C848D4">
      <w:pPr>
        <w:pStyle w:val="Code"/>
        <w:ind w:left="720"/>
        <w:rPr>
          <w:rFonts w:ascii="Arial" w:hAnsi="Arial" w:cs="Arial"/>
        </w:rPr>
      </w:pPr>
    </w:p>
    <w:p w14:paraId="62AF5F8F" w14:textId="77777777" w:rsidR="00B76EA4" w:rsidRDefault="00B76EA4" w:rsidP="00B76EA4">
      <w:pPr>
        <w:pStyle w:val="Heading1"/>
      </w:pPr>
      <w:bookmarkStart w:id="14" w:name="_Toc33021145"/>
      <w:bookmarkStart w:id="15" w:name="_Toc51592232"/>
      <w:r>
        <w:lastRenderedPageBreak/>
        <w:t>Best Known Configuration</w:t>
      </w:r>
      <w:bookmarkEnd w:id="14"/>
      <w:bookmarkEnd w:id="15"/>
      <w:r>
        <w:t xml:space="preserve"> </w:t>
      </w:r>
    </w:p>
    <w:p w14:paraId="130284DA" w14:textId="196EC685" w:rsidR="00B76EA4" w:rsidRPr="00E03987" w:rsidRDefault="00B76EA4" w:rsidP="00B76EA4">
      <w:pPr>
        <w:pStyle w:val="Code"/>
        <w:rPr>
          <w:rFonts w:ascii="Arial" w:hAnsi="Arial" w:cs="Arial"/>
        </w:rPr>
      </w:pPr>
      <w:r w:rsidRPr="00E03987">
        <w:rPr>
          <w:rFonts w:ascii="Arial" w:hAnsi="Arial" w:cs="Arial"/>
        </w:rPr>
        <w:t xml:space="preserve">Please refer to </w:t>
      </w:r>
      <w:r w:rsidR="00E94381" w:rsidRPr="00415655">
        <w:rPr>
          <w:rFonts w:ascii="Arial" w:hAnsi="Arial" w:cs="Arial"/>
          <w:b/>
          <w:bCs/>
        </w:rPr>
        <w:t xml:space="preserve">SW Beamforming on </w:t>
      </w:r>
      <w:proofErr w:type="spellStart"/>
      <w:r w:rsidR="00E94381" w:rsidRPr="00415655">
        <w:rPr>
          <w:rFonts w:ascii="Arial" w:hAnsi="Arial" w:cs="Arial"/>
          <w:b/>
          <w:bCs/>
        </w:rPr>
        <w:t>oneAPI</w:t>
      </w:r>
      <w:proofErr w:type="spellEnd"/>
      <w:r w:rsidR="00E94381" w:rsidRPr="00415655">
        <w:rPr>
          <w:rFonts w:ascii="Arial" w:hAnsi="Arial" w:cs="Arial"/>
          <w:b/>
          <w:bCs/>
        </w:rPr>
        <w:t>(</w:t>
      </w:r>
      <w:proofErr w:type="spellStart"/>
      <w:r w:rsidR="00F915F9">
        <w:rPr>
          <w:rFonts w:ascii="Arial" w:hAnsi="Arial" w:cs="Arial"/>
          <w:b/>
          <w:bCs/>
        </w:rPr>
        <w:t>iG</w:t>
      </w:r>
      <w:r w:rsidR="00E94381" w:rsidRPr="00415655">
        <w:rPr>
          <w:rFonts w:ascii="Arial" w:hAnsi="Arial" w:cs="Arial"/>
          <w:b/>
          <w:bCs/>
        </w:rPr>
        <w:t>PU</w:t>
      </w:r>
      <w:proofErr w:type="spellEnd"/>
      <w:r w:rsidR="00E94381" w:rsidRPr="00415655">
        <w:rPr>
          <w:rFonts w:ascii="Arial" w:hAnsi="Arial" w:cs="Arial"/>
          <w:b/>
          <w:bCs/>
        </w:rPr>
        <w:t xml:space="preserve">) Getting </w:t>
      </w:r>
      <w:r w:rsidR="00E94381" w:rsidRPr="00637C66">
        <w:rPr>
          <w:rFonts w:ascii="Arial" w:hAnsi="Arial" w:cs="Arial"/>
          <w:b/>
          <w:bCs/>
        </w:rPr>
        <w:t>Start Guide.pdf</w:t>
      </w:r>
      <w:r w:rsidR="00E94381">
        <w:rPr>
          <w:rFonts w:ascii="Arial" w:hAnsi="Arial" w:cs="Arial"/>
        </w:rPr>
        <w:t>.</w:t>
      </w:r>
    </w:p>
    <w:p w14:paraId="4EED18C9" w14:textId="77777777" w:rsidR="00020D98" w:rsidRDefault="00FF2F9A" w:rsidP="00FF2F9A">
      <w:pPr>
        <w:pStyle w:val="Heading1"/>
      </w:pPr>
      <w:bookmarkStart w:id="16" w:name="_Toc51592233"/>
      <w:r>
        <w:lastRenderedPageBreak/>
        <w:t>Hardware and Software Compatibility</w:t>
      </w:r>
      <w:bookmarkEnd w:id="16"/>
    </w:p>
    <w:p w14:paraId="354120EF" w14:textId="5E3CCCCD" w:rsidR="00865A42" w:rsidRDefault="006A095F" w:rsidP="00865A42">
      <w:pPr>
        <w:pStyle w:val="example"/>
        <w:numPr>
          <w:ilvl w:val="0"/>
          <w:numId w:val="38"/>
        </w:numPr>
        <w:shd w:val="clear" w:color="auto" w:fill="auto"/>
        <w:ind w:left="1051" w:hanging="691"/>
        <w:contextualSpacing/>
      </w:pPr>
      <w:r>
        <w:t xml:space="preserve">For system requirement, please refer to </w:t>
      </w:r>
      <w:hyperlink r:id="rId20" w:history="1">
        <w:r w:rsidRPr="00573E3E">
          <w:rPr>
            <w:rStyle w:val="Hyperlink"/>
          </w:rPr>
          <w:t>https://software.intel.com/content/www/us/en/develop/articles/intel-oneapi-base-toolkit-system-requirements.html</w:t>
        </w:r>
      </w:hyperlink>
    </w:p>
    <w:p w14:paraId="512CCA37" w14:textId="5DB56CC6" w:rsidR="00704DDD" w:rsidRDefault="006A095F" w:rsidP="00E94381">
      <w:pPr>
        <w:pStyle w:val="example"/>
        <w:numPr>
          <w:ilvl w:val="0"/>
          <w:numId w:val="38"/>
        </w:numPr>
        <w:shd w:val="clear" w:color="auto" w:fill="auto"/>
        <w:contextualSpacing/>
        <w:rPr>
          <w:lang w:eastAsia="zh-CN"/>
        </w:rPr>
      </w:pPr>
      <w:r>
        <w:rPr>
          <w:lang w:eastAsia="zh-CN"/>
        </w:rPr>
        <w:t xml:space="preserve">We have verified on below </w:t>
      </w:r>
      <w:r w:rsidR="003A5009">
        <w:rPr>
          <w:lang w:eastAsia="zh-CN"/>
        </w:rPr>
        <w:t>systems</w:t>
      </w:r>
      <w:r>
        <w:rPr>
          <w:lang w:eastAsia="zh-CN"/>
        </w:rPr>
        <w:t>:</w:t>
      </w:r>
    </w:p>
    <w:p w14:paraId="4B9EC481" w14:textId="556BE64B" w:rsidR="007241BE" w:rsidRDefault="00704DDD" w:rsidP="00E94381">
      <w:pPr>
        <w:pStyle w:val="example"/>
        <w:shd w:val="clear" w:color="auto" w:fill="auto"/>
        <w:ind w:left="330" w:firstLine="720"/>
        <w:contextualSpacing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n X86 desktop with</w:t>
      </w:r>
      <w:r w:rsidR="00AB31B5">
        <w:rPr>
          <w:lang w:eastAsia="zh-CN"/>
        </w:rPr>
        <w:t xml:space="preserve"> </w:t>
      </w:r>
      <w:proofErr w:type="spellStart"/>
      <w:r w:rsidR="00AB31B5">
        <w:rPr>
          <w:lang w:eastAsia="zh-CN"/>
        </w:rPr>
        <w:t>iGPU</w:t>
      </w:r>
      <w:proofErr w:type="spellEnd"/>
      <w:r w:rsidR="00AB31B5">
        <w:rPr>
          <w:lang w:eastAsia="zh-CN"/>
        </w:rPr>
        <w:t xml:space="preserve"> under</w:t>
      </w:r>
      <w:r>
        <w:rPr>
          <w:lang w:eastAsia="zh-CN"/>
        </w:rPr>
        <w:t xml:space="preserve"> below configuration:</w:t>
      </w:r>
    </w:p>
    <w:p w14:paraId="7149CB3D" w14:textId="7326202B" w:rsidR="007241BE" w:rsidRDefault="007241BE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 xml:space="preserve">PU: </w:t>
      </w:r>
      <w:r w:rsidR="00733617" w:rsidRPr="00733617">
        <w:rPr>
          <w:lang w:eastAsia="zh-CN"/>
        </w:rPr>
        <w:t xml:space="preserve">Intel® Core™ Ultra 7 Processor 255H </w:t>
      </w:r>
      <w:r w:rsidR="00733617">
        <w:t>with</w:t>
      </w:r>
      <w:r w:rsidR="00733617" w:rsidRPr="00E941BC">
        <w:t xml:space="preserve"> Intel® Arc™ 140T GPU</w:t>
      </w:r>
    </w:p>
    <w:p w14:paraId="36C62D3F" w14:textId="2D5515FC" w:rsidR="00E94381" w:rsidRDefault="00AB31B5" w:rsidP="00AB31B5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lang w:eastAsia="zh-CN"/>
        </w:rPr>
        <w:t>C</w:t>
      </w:r>
      <w:r w:rsidR="007241BE">
        <w:rPr>
          <w:lang w:eastAsia="zh-CN"/>
        </w:rPr>
        <w:t xml:space="preserve">PU: </w:t>
      </w:r>
      <w:r w:rsidR="00733617" w:rsidRPr="00E941BC">
        <w:t>Intel® Core™ Ultra 5 Processor 125H</w:t>
      </w:r>
      <w:r w:rsidR="00733617">
        <w:t xml:space="preserve"> with </w:t>
      </w:r>
      <w:r w:rsidR="00733617" w:rsidRPr="00E941BC">
        <w:t>Intel® Arc™ graphics</w:t>
      </w:r>
    </w:p>
    <w:p w14:paraId="3CB267AD" w14:textId="2ACA6ACB" w:rsidR="006A095F" w:rsidRDefault="007241BE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  <w:r>
        <w:rPr>
          <w:lang w:eastAsia="zh-CN"/>
        </w:rPr>
        <w:t xml:space="preserve">OS: </w:t>
      </w:r>
      <w:r w:rsidR="00AB31B5">
        <w:rPr>
          <w:lang w:eastAsia="zh-CN"/>
        </w:rPr>
        <w:t>Windows 11</w:t>
      </w:r>
      <w:r>
        <w:rPr>
          <w:lang w:eastAsia="zh-CN"/>
        </w:rPr>
        <w:t xml:space="preserve"> </w:t>
      </w:r>
      <w:r w:rsidR="00AB31B5" w:rsidRPr="00AB31B5">
        <w:rPr>
          <w:lang w:eastAsia="zh-CN"/>
        </w:rPr>
        <w:t>24H2</w:t>
      </w:r>
    </w:p>
    <w:p w14:paraId="3A3B6E9B" w14:textId="093E61D4" w:rsidR="006A095F" w:rsidRDefault="006A095F" w:rsidP="006A095F">
      <w:pPr>
        <w:pStyle w:val="example"/>
        <w:shd w:val="clear" w:color="auto" w:fill="auto"/>
        <w:ind w:left="1050"/>
        <w:contextualSpacing/>
        <w:rPr>
          <w:lang w:eastAsia="zh-CN"/>
        </w:rPr>
      </w:pPr>
    </w:p>
    <w:p w14:paraId="596EE75B" w14:textId="77777777" w:rsidR="007F4F8B" w:rsidRDefault="007F4F8B" w:rsidP="00DB526D">
      <w:pPr>
        <w:pStyle w:val="Heading2"/>
        <w:ind w:firstLine="360"/>
      </w:pPr>
      <w:r>
        <w:t>Supported Operating Systems</w:t>
      </w:r>
    </w:p>
    <w:p w14:paraId="0D29A5E7" w14:textId="7DF6F348" w:rsidR="009F2CE3" w:rsidRPr="00E03987" w:rsidRDefault="00AB31B5" w:rsidP="002E5CD2">
      <w:pPr>
        <w:pStyle w:val="Code"/>
        <w:ind w:firstLine="360"/>
        <w:rPr>
          <w:rFonts w:ascii="Arial" w:hAnsi="Arial" w:cs="Arial"/>
        </w:rPr>
      </w:pPr>
      <w:r w:rsidRPr="00AB31B5">
        <w:rPr>
          <w:rFonts w:ascii="Arial" w:hAnsi="Arial" w:cs="Arial"/>
        </w:rPr>
        <w:t>Windows 11 24H2</w:t>
      </w:r>
    </w:p>
    <w:p w14:paraId="3FF24721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4C9F8EE2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20396266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5480A4EA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6643983F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4A3490A9" w14:textId="77777777" w:rsidR="001C2831" w:rsidRPr="001C2831" w:rsidRDefault="001C2831" w:rsidP="001C2831">
      <w:pPr>
        <w:rPr>
          <w:rFonts w:cs="Arial"/>
          <w:sz w:val="20"/>
          <w:szCs w:val="20"/>
        </w:rPr>
      </w:pPr>
    </w:p>
    <w:p w14:paraId="5D9E9330" w14:textId="77777777" w:rsidR="001C2831" w:rsidRDefault="001C2831" w:rsidP="001C2831">
      <w:pPr>
        <w:rPr>
          <w:rFonts w:cs="Arial"/>
          <w:sz w:val="20"/>
          <w:szCs w:val="20"/>
        </w:rPr>
      </w:pPr>
    </w:p>
    <w:p w14:paraId="27817294" w14:textId="77777777" w:rsidR="001C2831" w:rsidRDefault="001C2831" w:rsidP="001C2831">
      <w:pPr>
        <w:pStyle w:val="Heading1"/>
      </w:pPr>
      <w:bookmarkStart w:id="17" w:name="_Toc51592234"/>
      <w:r>
        <w:lastRenderedPageBreak/>
        <w:t>Acronyms and Terms</w:t>
      </w:r>
      <w:bookmarkEnd w:id="17"/>
    </w:p>
    <w:p w14:paraId="2C155EF3" w14:textId="77777777" w:rsidR="001C2831" w:rsidRDefault="001C2831" w:rsidP="001C2831">
      <w:pPr>
        <w:keepNext/>
      </w:pPr>
      <w:r>
        <w:t xml:space="preserve">The following acronyms and terms are used in this document (arranged in </w:t>
      </w:r>
      <w:proofErr w:type="gramStart"/>
      <w:r>
        <w:t>alphabetic</w:t>
      </w:r>
      <w:proofErr w:type="gramEnd"/>
      <w:r>
        <w:t xml:space="preserve"> order):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59"/>
        <w:gridCol w:w="8531"/>
      </w:tblGrid>
      <w:tr w:rsidR="001C2831" w:rsidRPr="00E9355F" w14:paraId="24E08924" w14:textId="77777777" w:rsidTr="00780FD4">
        <w:tc>
          <w:tcPr>
            <w:tcW w:w="2437" w:type="dxa"/>
          </w:tcPr>
          <w:p w14:paraId="4AE8592F" w14:textId="77777777" w:rsidR="001C2831" w:rsidRPr="00E9355F" w:rsidRDefault="001C2831" w:rsidP="008A06ED">
            <w:pPr>
              <w:pStyle w:val="tableheader"/>
            </w:pPr>
            <w:r>
              <w:t>Acronym/Term</w:t>
            </w:r>
          </w:p>
        </w:tc>
        <w:tc>
          <w:tcPr>
            <w:tcW w:w="8579" w:type="dxa"/>
          </w:tcPr>
          <w:p w14:paraId="4EB22FCC" w14:textId="77777777" w:rsidR="001C2831" w:rsidRPr="00E9355F" w:rsidRDefault="001C2831" w:rsidP="008A06ED">
            <w:pPr>
              <w:pStyle w:val="tableheader"/>
            </w:pPr>
            <w:r>
              <w:t>Description</w:t>
            </w:r>
          </w:p>
        </w:tc>
      </w:tr>
      <w:tr w:rsidR="005A3052" w:rsidRPr="00E9355F" w14:paraId="45CC6E2D" w14:textId="77777777" w:rsidTr="00780FD4">
        <w:tc>
          <w:tcPr>
            <w:tcW w:w="2437" w:type="dxa"/>
          </w:tcPr>
          <w:p w14:paraId="5EF5049C" w14:textId="39ED4ADE" w:rsidR="005A3052" w:rsidRDefault="00366246" w:rsidP="005A3052">
            <w:pPr>
              <w:pStyle w:val="Tabletext"/>
            </w:pPr>
            <w:r w:rsidRPr="004B43D0">
              <w:t>Intel®</w:t>
            </w:r>
            <w:r>
              <w:t xml:space="preserve"> </w:t>
            </w:r>
            <w:proofErr w:type="spellStart"/>
            <w:r>
              <w:t>oneAPI</w:t>
            </w:r>
            <w:proofErr w:type="spellEnd"/>
            <w:r w:rsidRPr="004B43D0">
              <w:t>™</w:t>
            </w:r>
          </w:p>
        </w:tc>
        <w:tc>
          <w:tcPr>
            <w:tcW w:w="8579" w:type="dxa"/>
          </w:tcPr>
          <w:p w14:paraId="3588008A" w14:textId="77777777" w:rsidR="00366246" w:rsidRPr="00F2109E" w:rsidRDefault="00366246" w:rsidP="0036624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  <w:rPr>
                <w:color w:val="0000FF"/>
              </w:rPr>
            </w:pPr>
            <w:proofErr w:type="spellStart"/>
            <w:r w:rsidRPr="003633A1">
              <w:t>oneAPI</w:t>
            </w:r>
            <w:proofErr w:type="spellEnd"/>
            <w:r w:rsidRPr="003633A1">
              <w:t xml:space="preserve"> is a cross-industry, open, standards-based unified programming model that delivers a common developer experience across accelerator architectures—for faster application performance, more productivity, and greater innovation. Please refer to</w:t>
            </w:r>
            <w:r>
              <w:rPr>
                <w:rFonts w:eastAsia="Intel Clear"/>
                <w:sz w:val="18"/>
                <w:szCs w:val="18"/>
              </w:rPr>
              <w:t xml:space="preserve"> </w:t>
            </w:r>
            <w:hyperlink r:id="rId21" w:history="1">
              <w:r>
                <w:rPr>
                  <w:rStyle w:val="Hyperlink"/>
                </w:rPr>
                <w:t>https://www.oneapi.com/</w:t>
              </w:r>
            </w:hyperlink>
            <w:r>
              <w:t xml:space="preserve">. </w:t>
            </w:r>
          </w:p>
          <w:p w14:paraId="3D8980C7" w14:textId="77777777" w:rsidR="00366246" w:rsidRDefault="00366246" w:rsidP="00366246">
            <w:pPr>
              <w:keepLines/>
              <w:tabs>
                <w:tab w:val="left" w:pos="240"/>
                <w:tab w:val="left" w:pos="480"/>
                <w:tab w:val="left" w:pos="720"/>
                <w:tab w:val="left" w:pos="960"/>
                <w:tab w:val="left" w:pos="1200"/>
                <w:tab w:val="left" w:pos="1440"/>
                <w:tab w:val="left" w:pos="1680"/>
                <w:tab w:val="left" w:pos="1920"/>
              </w:tabs>
              <w:spacing w:before="60" w:after="60"/>
              <w:ind w:right="20"/>
            </w:pPr>
          </w:p>
          <w:p w14:paraId="761A4D5B" w14:textId="77777777" w:rsidR="005A3052" w:rsidRDefault="00366246" w:rsidP="00366246">
            <w:pPr>
              <w:pStyle w:val="Tabletext"/>
              <w:rPr>
                <w:rStyle w:val="Hyperlink"/>
              </w:rPr>
            </w:pPr>
            <w:r w:rsidRPr="003633A1">
              <w:t xml:space="preserve">Intel®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products will deliver the tools needed to deploy applications and solutions across the </w:t>
            </w:r>
            <w:proofErr w:type="gramStart"/>
            <w:r w:rsidRPr="003633A1">
              <w:t>architectures</w:t>
            </w:r>
            <w:proofErr w:type="gramEnd"/>
            <w:r w:rsidRPr="003633A1">
              <w:t xml:space="preserve">. Please refer to </w:t>
            </w:r>
            <w:hyperlink r:id="rId22" w:history="1">
              <w:r>
                <w:rPr>
                  <w:rStyle w:val="Hyperlink"/>
                </w:rPr>
                <w:t>https://software.intel.com/content/www/us/en/develop/tools/oneapi.html</w:t>
              </w:r>
            </w:hyperlink>
          </w:p>
          <w:p w14:paraId="78BEABA9" w14:textId="3AA8BAFD" w:rsidR="00366246" w:rsidRDefault="00366246" w:rsidP="00366246">
            <w:pPr>
              <w:pStyle w:val="Tabletext"/>
            </w:pPr>
          </w:p>
        </w:tc>
      </w:tr>
      <w:tr w:rsidR="00366246" w:rsidRPr="00E9355F" w14:paraId="4D923A0F" w14:textId="77777777" w:rsidTr="00780FD4">
        <w:tc>
          <w:tcPr>
            <w:tcW w:w="2437" w:type="dxa"/>
          </w:tcPr>
          <w:p w14:paraId="6C5B71E1" w14:textId="66444872" w:rsidR="00366246" w:rsidRPr="00E9355F" w:rsidRDefault="00366246" w:rsidP="00366246">
            <w:pPr>
              <w:pStyle w:val="Tabletext"/>
            </w:pPr>
            <w:r>
              <w:t>SUPRA</w:t>
            </w:r>
          </w:p>
        </w:tc>
        <w:tc>
          <w:tcPr>
            <w:tcW w:w="8579" w:type="dxa"/>
          </w:tcPr>
          <w:p w14:paraId="0B2CB7C2" w14:textId="49ADDDF0" w:rsidR="00366246" w:rsidRPr="00E9355F" w:rsidRDefault="00366246" w:rsidP="00366246">
            <w:pPr>
              <w:pStyle w:val="Tabletext"/>
            </w:pPr>
            <w:r w:rsidRPr="003633A1">
              <w:t xml:space="preserve">An open-source pipeline for fully </w:t>
            </w:r>
            <w:proofErr w:type="gramStart"/>
            <w:r w:rsidRPr="003633A1">
              <w:t>software defined</w:t>
            </w:r>
            <w:proofErr w:type="gramEnd"/>
            <w:r w:rsidRPr="003633A1">
              <w:t xml:space="preserve"> ultrasound processing for real-time applications. Covering everything from beamforming to output of B-Mode images, SUPRA can </w:t>
            </w:r>
            <w:proofErr w:type="gramStart"/>
            <w:r w:rsidRPr="003633A1">
              <w:t>help</w:t>
            </w:r>
            <w:proofErr w:type="gramEnd"/>
            <w:r w:rsidRPr="003633A1">
              <w:t xml:space="preserve"> reproducibility of results and allows modifications to the image acquisition.</w:t>
            </w:r>
          </w:p>
        </w:tc>
      </w:tr>
      <w:tr w:rsidR="00366246" w:rsidRPr="00E9355F" w14:paraId="5E66DA63" w14:textId="77777777" w:rsidTr="00780FD4">
        <w:tc>
          <w:tcPr>
            <w:tcW w:w="2437" w:type="dxa"/>
          </w:tcPr>
          <w:p w14:paraId="74F71295" w14:textId="79ADE5D6" w:rsidR="00366246" w:rsidRPr="00E9355F" w:rsidDel="00220A82" w:rsidRDefault="00366246" w:rsidP="00366246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PC++</w:t>
            </w:r>
          </w:p>
        </w:tc>
        <w:tc>
          <w:tcPr>
            <w:tcW w:w="8579" w:type="dxa"/>
          </w:tcPr>
          <w:p w14:paraId="4590C874" w14:textId="67B0C6BC" w:rsidR="00366246" w:rsidRDefault="00366246" w:rsidP="00366246">
            <w:pPr>
              <w:pStyle w:val="Tabletext"/>
            </w:pPr>
            <w:r w:rsidRPr="003633A1">
              <w:t xml:space="preserve">At the core of the </w:t>
            </w:r>
            <w:proofErr w:type="spellStart"/>
            <w:r w:rsidRPr="003633A1">
              <w:t>oneAPI</w:t>
            </w:r>
            <w:proofErr w:type="spellEnd"/>
            <w:r w:rsidRPr="003633A1">
              <w:t xml:space="preserve"> specification is DPC++, an open, cross-architecture language built upon the ISO C++ and Khronos SYCL standards.</w:t>
            </w:r>
          </w:p>
        </w:tc>
      </w:tr>
      <w:tr w:rsidR="00366246" w:rsidRPr="00E9355F" w14:paraId="71BD73B5" w14:textId="77777777" w:rsidTr="00780FD4">
        <w:tc>
          <w:tcPr>
            <w:tcW w:w="2437" w:type="dxa"/>
          </w:tcPr>
          <w:p w14:paraId="7D73F708" w14:textId="217329D0" w:rsidR="00366246" w:rsidRDefault="009A49E2" w:rsidP="00366246">
            <w:pPr>
              <w:pStyle w:val="Tabletext"/>
              <w:rPr>
                <w:color w:val="auto"/>
                <w:sz w:val="20"/>
                <w:szCs w:val="24"/>
                <w:lang w:eastAsia="zh-CN"/>
              </w:rPr>
            </w:pPr>
            <w:r w:rsidRPr="003633A1">
              <w:t>Intel® DPC++ Compatibility Tool</w:t>
            </w:r>
          </w:p>
        </w:tc>
        <w:tc>
          <w:tcPr>
            <w:tcW w:w="8579" w:type="dxa"/>
          </w:tcPr>
          <w:p w14:paraId="64D8F1B4" w14:textId="55336212" w:rsidR="00366246" w:rsidRDefault="009A49E2" w:rsidP="00366246">
            <w:pPr>
              <w:pStyle w:val="Tabletext"/>
              <w:rPr>
                <w:color w:val="auto"/>
                <w:sz w:val="20"/>
                <w:szCs w:val="24"/>
                <w:lang w:eastAsia="zh-CN"/>
              </w:rPr>
            </w:pPr>
            <w:r w:rsidRPr="003633A1">
              <w:t>The Intel® DPC++ Compatibility Tool assists in migrating your existing CUDA code to Data Parallel C++ (DPC++) code</w:t>
            </w:r>
            <w:r>
              <w:t xml:space="preserve">. Refer to </w:t>
            </w:r>
            <w:hyperlink r:id="rId23" w:history="1">
              <w:r>
                <w:rPr>
                  <w:rStyle w:val="Hyperlink"/>
                </w:rPr>
                <w:t>https://software.intel.com/content/www/us/en/develop/tools/oneapi/components/dpc-compatibility-tool.html</w:t>
              </w:r>
            </w:hyperlink>
          </w:p>
        </w:tc>
      </w:tr>
    </w:tbl>
    <w:p w14:paraId="6392FBD2" w14:textId="77777777" w:rsidR="003A45F6" w:rsidRPr="001C2831" w:rsidRDefault="003A45F6" w:rsidP="001C2831">
      <w:pPr>
        <w:rPr>
          <w:rFonts w:cs="Arial"/>
          <w:sz w:val="20"/>
          <w:szCs w:val="20"/>
        </w:rPr>
      </w:pPr>
    </w:p>
    <w:p w14:paraId="18D3A565" w14:textId="77777777" w:rsidR="00020D98" w:rsidRDefault="00020D98" w:rsidP="00020D98">
      <w:pPr>
        <w:pStyle w:val="Heading1"/>
      </w:pPr>
      <w:bookmarkStart w:id="18" w:name="_Disclaimer_and_Legal_"/>
      <w:bookmarkStart w:id="19" w:name="_Toc51592235"/>
      <w:bookmarkEnd w:id="18"/>
      <w:r>
        <w:lastRenderedPageBreak/>
        <w:t>Legal Information</w:t>
      </w:r>
      <w:bookmarkEnd w:id="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3"/>
        <w:gridCol w:w="5387"/>
      </w:tblGrid>
      <w:tr w:rsidR="005C337B" w14:paraId="208B357B" w14:textId="77777777" w:rsidTr="005C337B">
        <w:trPr>
          <w:trHeight w:val="432"/>
        </w:trPr>
        <w:tc>
          <w:tcPr>
            <w:tcW w:w="5508" w:type="dxa"/>
            <w:vAlign w:val="center"/>
          </w:tcPr>
          <w:p w14:paraId="3F0249FC" w14:textId="640B1276" w:rsidR="007A6494" w:rsidRPr="00972C95" w:rsidRDefault="007A6494" w:rsidP="005C337B">
            <w:pPr>
              <w:pStyle w:val="tableheader"/>
            </w:pPr>
            <w:r w:rsidRPr="00972C95">
              <w:t>Component</w:t>
            </w:r>
          </w:p>
        </w:tc>
        <w:tc>
          <w:tcPr>
            <w:tcW w:w="5508" w:type="dxa"/>
            <w:vAlign w:val="center"/>
          </w:tcPr>
          <w:p w14:paraId="55DD296E" w14:textId="6A6C71FD" w:rsidR="007A6494" w:rsidRPr="00972C95" w:rsidRDefault="007A6494" w:rsidP="005C337B">
            <w:pPr>
              <w:pStyle w:val="tableheader"/>
            </w:pPr>
            <w:r w:rsidRPr="00972C95">
              <w:t>License</w:t>
            </w:r>
          </w:p>
        </w:tc>
      </w:tr>
      <w:tr w:rsidR="004B2FE9" w14:paraId="43638055" w14:textId="77777777" w:rsidTr="005C337B">
        <w:trPr>
          <w:trHeight w:hRule="exact" w:val="432"/>
        </w:trPr>
        <w:tc>
          <w:tcPr>
            <w:tcW w:w="5508" w:type="dxa"/>
            <w:vAlign w:val="center"/>
          </w:tcPr>
          <w:p w14:paraId="0837D195" w14:textId="23A76BBC" w:rsidR="004B2FE9" w:rsidRPr="00C32F82" w:rsidRDefault="00E94381" w:rsidP="005C337B">
            <w:pPr>
              <w:pStyle w:val="Tabletext"/>
            </w:pPr>
            <w:r>
              <w:t>SW Beamforming</w:t>
            </w:r>
            <w:r w:rsidR="009A49E2">
              <w:t xml:space="preserve"> on </w:t>
            </w:r>
            <w:proofErr w:type="spellStart"/>
            <w:r w:rsidR="009A49E2">
              <w:t>oneAPI</w:t>
            </w:r>
            <w:proofErr w:type="spellEnd"/>
            <w:r>
              <w:t>(</w:t>
            </w:r>
            <w:proofErr w:type="spellStart"/>
            <w:r w:rsidR="008D1D5B">
              <w:t>iG</w:t>
            </w:r>
            <w:r>
              <w:t>PU</w:t>
            </w:r>
            <w:proofErr w:type="spellEnd"/>
            <w:r>
              <w:t>)</w:t>
            </w:r>
          </w:p>
        </w:tc>
        <w:tc>
          <w:tcPr>
            <w:tcW w:w="5508" w:type="dxa"/>
            <w:vAlign w:val="center"/>
          </w:tcPr>
          <w:p w14:paraId="606FFDAB" w14:textId="7C6A4BA1" w:rsidR="004B2FE9" w:rsidRDefault="009A49E2" w:rsidP="005C337B">
            <w:pPr>
              <w:pStyle w:val="Tabletext"/>
            </w:pPr>
            <w:r>
              <w:t>LGPL 2.</w:t>
            </w:r>
            <w:r w:rsidR="007F0F8E">
              <w:t>1</w:t>
            </w:r>
          </w:p>
        </w:tc>
      </w:tr>
    </w:tbl>
    <w:p w14:paraId="78E17890" w14:textId="77777777" w:rsidR="007A6494" w:rsidRDefault="007A6494" w:rsidP="00050264"/>
    <w:sectPr w:rsidR="007A6494" w:rsidSect="00A61455">
      <w:headerReference w:type="default" r:id="rId24"/>
      <w:footerReference w:type="even" r:id="rId25"/>
      <w:footerReference w:type="default" r:id="rId26"/>
      <w:headerReference w:type="first" r:id="rId2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7996" w14:textId="77777777" w:rsidR="00CD52A0" w:rsidRDefault="00CD52A0" w:rsidP="000703F0">
      <w:pPr>
        <w:spacing w:after="0" w:line="240" w:lineRule="auto"/>
      </w:pPr>
      <w:r>
        <w:separator/>
      </w:r>
    </w:p>
  </w:endnote>
  <w:endnote w:type="continuationSeparator" w:id="0">
    <w:p w14:paraId="0CBF0E62" w14:textId="77777777" w:rsidR="00CD52A0" w:rsidRDefault="00CD52A0" w:rsidP="00070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CAFE" w14:textId="77777777" w:rsidR="00053B18" w:rsidRDefault="00053B18" w:rsidP="008612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3B62E4" w14:textId="77777777" w:rsidR="00053B18" w:rsidRDefault="00053B18" w:rsidP="008612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7768" w14:textId="77777777" w:rsidR="00053B18" w:rsidRDefault="00053B18" w:rsidP="008612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20D4">
      <w:rPr>
        <w:rStyle w:val="PageNumber"/>
        <w:noProof/>
      </w:rPr>
      <w:t>13</w:t>
    </w:r>
    <w:r>
      <w:rPr>
        <w:rStyle w:val="PageNumber"/>
      </w:rPr>
      <w:fldChar w:fldCharType="end"/>
    </w:r>
  </w:p>
  <w:p w14:paraId="1F529DCF" w14:textId="77777777" w:rsidR="00053B18" w:rsidRDefault="00053B18" w:rsidP="00861253">
    <w:pPr>
      <w:pStyle w:val="Title"/>
      <w:ind w:right="360"/>
      <w:rPr>
        <w:sz w:val="20"/>
        <w:szCs w:val="20"/>
      </w:rPr>
    </w:pPr>
  </w:p>
  <w:p w14:paraId="3F7CDD8C" w14:textId="6E6A0859" w:rsidR="00053B18" w:rsidRPr="00672A7D" w:rsidRDefault="00053B18" w:rsidP="00654565">
    <w:pPr>
      <w:pStyle w:val="Footer"/>
    </w:pPr>
    <w:r w:rsidRPr="00672A7D">
      <w:t>Release Notes</w:t>
    </w:r>
    <w:r>
      <w:tab/>
    </w:r>
    <w:r>
      <w:tab/>
    </w:r>
    <w:r w:rsidR="0020657C">
      <w:t>Dec</w:t>
    </w:r>
    <w:r w:rsidR="00153D78">
      <w:t xml:space="preserve"> </w:t>
    </w:r>
    <w:r>
      <w:t>20</w:t>
    </w:r>
    <w:r w:rsidR="00B917ED">
      <w:t>2</w:t>
    </w:r>
    <w:r w:rsidR="0020657C">
      <w:t>5</w:t>
    </w:r>
    <w:r>
      <w:tab/>
    </w:r>
  </w:p>
  <w:p w14:paraId="344C2B69" w14:textId="77777777" w:rsidR="00053B18" w:rsidRDefault="00053B18" w:rsidP="001B5F9E">
    <w:pPr>
      <w:pStyle w:val="Footer"/>
      <w:tabs>
        <w:tab w:val="clear" w:pos="9360"/>
      </w:tabs>
    </w:pPr>
    <w: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7BF9" w14:textId="77777777" w:rsidR="00CD52A0" w:rsidRDefault="00CD52A0" w:rsidP="000703F0">
      <w:pPr>
        <w:spacing w:after="0" w:line="240" w:lineRule="auto"/>
      </w:pPr>
      <w:r>
        <w:separator/>
      </w:r>
    </w:p>
  </w:footnote>
  <w:footnote w:type="continuationSeparator" w:id="0">
    <w:p w14:paraId="4D48DDA0" w14:textId="77777777" w:rsidR="00CD52A0" w:rsidRDefault="00CD52A0" w:rsidP="00070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A72C" w14:textId="60D00182" w:rsidR="00053B18" w:rsidRDefault="006074AF">
    <w:pPr>
      <w:pStyle w:val="Header"/>
    </w:pPr>
    <w:r>
      <w:rPr>
        <w:sz w:val="18"/>
        <w:szCs w:val="18"/>
      </w:rPr>
      <w:t xml:space="preserve">Supra on </w:t>
    </w:r>
    <w:proofErr w:type="spellStart"/>
    <w:r>
      <w:rPr>
        <w:sz w:val="18"/>
        <w:szCs w:val="18"/>
      </w:rPr>
      <w:t>oneAPI</w:t>
    </w:r>
    <w:proofErr w:type="spellEnd"/>
    <w:r>
      <w:rPr>
        <w:sz w:val="18"/>
        <w:szCs w:val="18"/>
      </w:rPr>
      <w:t xml:space="preserve"> </w:t>
    </w:r>
    <w:r w:rsidR="0042445A">
      <w:rPr>
        <w:sz w:val="18"/>
        <w:szCs w:val="18"/>
      </w:rPr>
      <w:t>Release Notes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B769" w14:textId="1FEE13E2" w:rsidR="00053B18" w:rsidRDefault="0077438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2FB4813" wp14:editId="6364751F">
          <wp:simplePos x="0" y="0"/>
          <wp:positionH relativeFrom="page">
            <wp:posOffset>5486400</wp:posOffset>
          </wp:positionH>
          <wp:positionV relativeFrom="page">
            <wp:posOffset>247650</wp:posOffset>
          </wp:positionV>
          <wp:extent cx="1354455" cy="914400"/>
          <wp:effectExtent l="0" t="0" r="0" b="0"/>
          <wp:wrapNone/>
          <wp:docPr id="1" name="Picture 0" descr="intel_4c_100_crop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intel_4c_100_crop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445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F3FD35" w14:textId="77777777" w:rsidR="00053B18" w:rsidRDefault="00053B18">
    <w:pPr>
      <w:pStyle w:val="Header"/>
    </w:pPr>
  </w:p>
  <w:p w14:paraId="0745875D" w14:textId="77777777" w:rsidR="00053B18" w:rsidRDefault="00053B18">
    <w:pPr>
      <w:pStyle w:val="Header"/>
    </w:pPr>
  </w:p>
  <w:p w14:paraId="1166BB9A" w14:textId="77777777" w:rsidR="00053B18" w:rsidRDefault="00053B18">
    <w:pPr>
      <w:pStyle w:val="Header"/>
    </w:pPr>
  </w:p>
  <w:p w14:paraId="2D37BAFE" w14:textId="77777777" w:rsidR="00053B18" w:rsidRDefault="00053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intel_rgb_62tag.png" style="width:59.65pt;height:31.9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2BEAFA4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FE6630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135C22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11E17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97235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3802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7A8C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F2A0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927C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9CCCC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1FBC"/>
    <w:multiLevelType w:val="hybridMultilevel"/>
    <w:tmpl w:val="4724B2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0810AE"/>
    <w:multiLevelType w:val="hybridMultilevel"/>
    <w:tmpl w:val="0E3C6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2D0621"/>
    <w:multiLevelType w:val="hybridMultilevel"/>
    <w:tmpl w:val="06D6B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6434E">
      <w:start w:val="3"/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A5C4F334">
      <w:start w:val="3"/>
      <w:numFmt w:val="bullet"/>
      <w:lvlText w:val="—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F208E2"/>
    <w:multiLevelType w:val="hybridMultilevel"/>
    <w:tmpl w:val="167E2DC6"/>
    <w:lvl w:ilvl="0" w:tplc="92E049B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4564F1"/>
    <w:multiLevelType w:val="hybridMultilevel"/>
    <w:tmpl w:val="2786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9827E8"/>
    <w:multiLevelType w:val="hybridMultilevel"/>
    <w:tmpl w:val="42B0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AE41E9"/>
    <w:multiLevelType w:val="multilevel"/>
    <w:tmpl w:val="14A41A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tabs>
          <w:tab w:val="num" w:pos="3600"/>
        </w:tabs>
        <w:ind w:left="216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4320"/>
        </w:tabs>
        <w:ind w:left="252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5040"/>
        </w:tabs>
        <w:ind w:left="288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760"/>
        </w:tabs>
        <w:ind w:left="32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6480"/>
        </w:tabs>
        <w:ind w:left="360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7200"/>
        </w:tabs>
        <w:ind w:left="39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12D23C22"/>
    <w:multiLevelType w:val="hybridMultilevel"/>
    <w:tmpl w:val="BCE2D88A"/>
    <w:lvl w:ilvl="0" w:tplc="E578D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7F1A6F"/>
    <w:multiLevelType w:val="hybridMultilevel"/>
    <w:tmpl w:val="83C4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2C20B8"/>
    <w:multiLevelType w:val="hybridMultilevel"/>
    <w:tmpl w:val="E4A65F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F6306D"/>
    <w:multiLevelType w:val="hybridMultilevel"/>
    <w:tmpl w:val="14125C72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A37AAF"/>
    <w:multiLevelType w:val="hybridMultilevel"/>
    <w:tmpl w:val="A15E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5B1D43"/>
    <w:multiLevelType w:val="hybridMultilevel"/>
    <w:tmpl w:val="946A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67C7B"/>
    <w:multiLevelType w:val="hybridMultilevel"/>
    <w:tmpl w:val="7DBE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310E11"/>
    <w:multiLevelType w:val="multilevel"/>
    <w:tmpl w:val="801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269D5"/>
    <w:multiLevelType w:val="hybridMultilevel"/>
    <w:tmpl w:val="5720BD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32894"/>
    <w:multiLevelType w:val="hybridMultilevel"/>
    <w:tmpl w:val="425C19FA"/>
    <w:lvl w:ilvl="0" w:tplc="7B804A06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27" w15:restartNumberingAfterBreak="0">
    <w:nsid w:val="376612AF"/>
    <w:multiLevelType w:val="hybridMultilevel"/>
    <w:tmpl w:val="CCDCC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82414"/>
    <w:multiLevelType w:val="hybridMultilevel"/>
    <w:tmpl w:val="FD125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44519A"/>
    <w:multiLevelType w:val="hybridMultilevel"/>
    <w:tmpl w:val="90241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95C2E"/>
    <w:multiLevelType w:val="hybridMultilevel"/>
    <w:tmpl w:val="5608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E65EBA"/>
    <w:multiLevelType w:val="hybridMultilevel"/>
    <w:tmpl w:val="744E4C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A16A0"/>
    <w:multiLevelType w:val="hybridMultilevel"/>
    <w:tmpl w:val="E3DCEF1E"/>
    <w:lvl w:ilvl="0" w:tplc="ED9E8356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abstractNum w:abstractNumId="33" w15:restartNumberingAfterBreak="0">
    <w:nsid w:val="5BEE0F3D"/>
    <w:multiLevelType w:val="hybridMultilevel"/>
    <w:tmpl w:val="928A54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EE3730"/>
    <w:multiLevelType w:val="hybridMultilevel"/>
    <w:tmpl w:val="86889752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877AB"/>
    <w:multiLevelType w:val="hybridMultilevel"/>
    <w:tmpl w:val="56B0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1E6B68"/>
    <w:multiLevelType w:val="hybridMultilevel"/>
    <w:tmpl w:val="77D24D68"/>
    <w:lvl w:ilvl="0" w:tplc="3C80652A">
      <w:start w:val="3"/>
      <w:numFmt w:val="bullet"/>
      <w:lvlText w:val="•"/>
      <w:lvlJc w:val="left"/>
      <w:pPr>
        <w:ind w:left="1050" w:hanging="69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92A8F"/>
    <w:multiLevelType w:val="hybridMultilevel"/>
    <w:tmpl w:val="AE267588"/>
    <w:lvl w:ilvl="0" w:tplc="52EA608C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31627"/>
    <w:multiLevelType w:val="hybridMultilevel"/>
    <w:tmpl w:val="1710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F5FEB"/>
    <w:multiLevelType w:val="hybridMultilevel"/>
    <w:tmpl w:val="0C4E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D6E94"/>
    <w:multiLevelType w:val="multilevel"/>
    <w:tmpl w:val="BDDC1D7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1" w15:restartNumberingAfterBreak="0">
    <w:nsid w:val="72FB64FD"/>
    <w:multiLevelType w:val="hybridMultilevel"/>
    <w:tmpl w:val="F830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072268"/>
    <w:multiLevelType w:val="hybridMultilevel"/>
    <w:tmpl w:val="9818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0620"/>
    <w:multiLevelType w:val="hybridMultilevel"/>
    <w:tmpl w:val="663C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FE33E9"/>
    <w:multiLevelType w:val="hybridMultilevel"/>
    <w:tmpl w:val="605C0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0633B0"/>
    <w:multiLevelType w:val="hybridMultilevel"/>
    <w:tmpl w:val="69A8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EB3751"/>
    <w:multiLevelType w:val="hybridMultilevel"/>
    <w:tmpl w:val="1242EF28"/>
    <w:lvl w:ilvl="0" w:tplc="69C6707E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90" w:hanging="420"/>
      </w:pPr>
    </w:lvl>
    <w:lvl w:ilvl="2" w:tplc="0409001B" w:tentative="1">
      <w:start w:val="1"/>
      <w:numFmt w:val="lowerRoman"/>
      <w:lvlText w:val="%3."/>
      <w:lvlJc w:val="righ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9" w:tentative="1">
      <w:start w:val="1"/>
      <w:numFmt w:val="lowerLetter"/>
      <w:lvlText w:val="%5)"/>
      <w:lvlJc w:val="left"/>
      <w:pPr>
        <w:ind w:left="3150" w:hanging="420"/>
      </w:pPr>
    </w:lvl>
    <w:lvl w:ilvl="5" w:tplc="0409001B" w:tentative="1">
      <w:start w:val="1"/>
      <w:numFmt w:val="lowerRoman"/>
      <w:lvlText w:val="%6."/>
      <w:lvlJc w:val="righ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9" w:tentative="1">
      <w:start w:val="1"/>
      <w:numFmt w:val="lowerLetter"/>
      <w:lvlText w:val="%8)"/>
      <w:lvlJc w:val="left"/>
      <w:pPr>
        <w:ind w:left="4410" w:hanging="420"/>
      </w:pPr>
    </w:lvl>
    <w:lvl w:ilvl="8" w:tplc="0409001B" w:tentative="1">
      <w:start w:val="1"/>
      <w:numFmt w:val="lowerRoman"/>
      <w:lvlText w:val="%9."/>
      <w:lvlJc w:val="right"/>
      <w:pPr>
        <w:ind w:left="4830" w:hanging="420"/>
      </w:pPr>
    </w:lvl>
  </w:abstractNum>
  <w:num w:numId="1" w16cid:durableId="808283442">
    <w:abstractNumId w:val="40"/>
  </w:num>
  <w:num w:numId="2" w16cid:durableId="685593185">
    <w:abstractNumId w:val="44"/>
  </w:num>
  <w:num w:numId="3" w16cid:durableId="2010058085">
    <w:abstractNumId w:val="25"/>
  </w:num>
  <w:num w:numId="4" w16cid:durableId="443888119">
    <w:abstractNumId w:val="9"/>
  </w:num>
  <w:num w:numId="5" w16cid:durableId="878738526">
    <w:abstractNumId w:val="7"/>
  </w:num>
  <w:num w:numId="6" w16cid:durableId="1927375957">
    <w:abstractNumId w:val="6"/>
  </w:num>
  <w:num w:numId="7" w16cid:durableId="542601606">
    <w:abstractNumId w:val="5"/>
  </w:num>
  <w:num w:numId="8" w16cid:durableId="310060673">
    <w:abstractNumId w:val="4"/>
  </w:num>
  <w:num w:numId="9" w16cid:durableId="278268288">
    <w:abstractNumId w:val="8"/>
  </w:num>
  <w:num w:numId="10" w16cid:durableId="918901545">
    <w:abstractNumId w:val="3"/>
  </w:num>
  <w:num w:numId="11" w16cid:durableId="1137256920">
    <w:abstractNumId w:val="2"/>
  </w:num>
  <w:num w:numId="12" w16cid:durableId="802843589">
    <w:abstractNumId w:val="1"/>
  </w:num>
  <w:num w:numId="13" w16cid:durableId="1545101705">
    <w:abstractNumId w:val="0"/>
  </w:num>
  <w:num w:numId="14" w16cid:durableId="282008409">
    <w:abstractNumId w:val="24"/>
  </w:num>
  <w:num w:numId="15" w16cid:durableId="1980917614">
    <w:abstractNumId w:val="31"/>
  </w:num>
  <w:num w:numId="16" w16cid:durableId="1117062976">
    <w:abstractNumId w:val="27"/>
  </w:num>
  <w:num w:numId="17" w16cid:durableId="371922807">
    <w:abstractNumId w:val="13"/>
  </w:num>
  <w:num w:numId="18" w16cid:durableId="1998730371">
    <w:abstractNumId w:val="33"/>
  </w:num>
  <w:num w:numId="19" w16cid:durableId="2116442696">
    <w:abstractNumId w:val="10"/>
  </w:num>
  <w:num w:numId="20" w16cid:durableId="1528786656">
    <w:abstractNumId w:val="19"/>
  </w:num>
  <w:num w:numId="21" w16cid:durableId="670253308">
    <w:abstractNumId w:val="29"/>
  </w:num>
  <w:num w:numId="22" w16cid:durableId="196276087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00850864">
    <w:abstractNumId w:val="35"/>
  </w:num>
  <w:num w:numId="24" w16cid:durableId="241068127">
    <w:abstractNumId w:val="42"/>
  </w:num>
  <w:num w:numId="25" w16cid:durableId="978530050">
    <w:abstractNumId w:val="11"/>
  </w:num>
  <w:num w:numId="26" w16cid:durableId="1399403712">
    <w:abstractNumId w:val="43"/>
  </w:num>
  <w:num w:numId="27" w16cid:durableId="1813016563">
    <w:abstractNumId w:val="23"/>
  </w:num>
  <w:num w:numId="28" w16cid:durableId="771390230">
    <w:abstractNumId w:val="16"/>
  </w:num>
  <w:num w:numId="29" w16cid:durableId="843278809">
    <w:abstractNumId w:val="28"/>
  </w:num>
  <w:num w:numId="30" w16cid:durableId="141701119">
    <w:abstractNumId w:val="41"/>
  </w:num>
  <w:num w:numId="31" w16cid:durableId="545409053">
    <w:abstractNumId w:val="21"/>
  </w:num>
  <w:num w:numId="32" w16cid:durableId="2103255411">
    <w:abstractNumId w:val="22"/>
  </w:num>
  <w:num w:numId="33" w16cid:durableId="1212576546">
    <w:abstractNumId w:val="12"/>
  </w:num>
  <w:num w:numId="34" w16cid:durableId="1503858063">
    <w:abstractNumId w:val="15"/>
  </w:num>
  <w:num w:numId="35" w16cid:durableId="1631013419">
    <w:abstractNumId w:val="38"/>
  </w:num>
  <w:num w:numId="36" w16cid:durableId="2067097606">
    <w:abstractNumId w:val="18"/>
  </w:num>
  <w:num w:numId="37" w16cid:durableId="1632436238">
    <w:abstractNumId w:val="36"/>
  </w:num>
  <w:num w:numId="38" w16cid:durableId="1939171824">
    <w:abstractNumId w:val="34"/>
  </w:num>
  <w:num w:numId="39" w16cid:durableId="492457079">
    <w:abstractNumId w:val="20"/>
  </w:num>
  <w:num w:numId="40" w16cid:durableId="1802263981">
    <w:abstractNumId w:val="37"/>
  </w:num>
  <w:num w:numId="41" w16cid:durableId="719328569">
    <w:abstractNumId w:val="14"/>
  </w:num>
  <w:num w:numId="42" w16cid:durableId="366683125">
    <w:abstractNumId w:val="39"/>
  </w:num>
  <w:num w:numId="43" w16cid:durableId="1719041652">
    <w:abstractNumId w:val="17"/>
  </w:num>
  <w:num w:numId="44" w16cid:durableId="73822009">
    <w:abstractNumId w:val="45"/>
  </w:num>
  <w:num w:numId="45" w16cid:durableId="94136144">
    <w:abstractNumId w:val="30"/>
  </w:num>
  <w:num w:numId="46" w16cid:durableId="501166951">
    <w:abstractNumId w:val="26"/>
  </w:num>
  <w:num w:numId="47" w16cid:durableId="1348412441">
    <w:abstractNumId w:val="46"/>
  </w:num>
  <w:num w:numId="48" w16cid:durableId="1588077420">
    <w:abstractNumId w:val="3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5E"/>
    <w:rsid w:val="0000180C"/>
    <w:rsid w:val="00002088"/>
    <w:rsid w:val="00013639"/>
    <w:rsid w:val="00013F5A"/>
    <w:rsid w:val="00020D98"/>
    <w:rsid w:val="000215B0"/>
    <w:rsid w:val="00021CE3"/>
    <w:rsid w:val="000229F8"/>
    <w:rsid w:val="000249B4"/>
    <w:rsid w:val="000262CE"/>
    <w:rsid w:val="00027243"/>
    <w:rsid w:val="00033743"/>
    <w:rsid w:val="00037CC9"/>
    <w:rsid w:val="00041595"/>
    <w:rsid w:val="00044EEC"/>
    <w:rsid w:val="00045AA9"/>
    <w:rsid w:val="00046955"/>
    <w:rsid w:val="00050264"/>
    <w:rsid w:val="00050973"/>
    <w:rsid w:val="00053B18"/>
    <w:rsid w:val="000615A7"/>
    <w:rsid w:val="000650B5"/>
    <w:rsid w:val="000661F1"/>
    <w:rsid w:val="00067022"/>
    <w:rsid w:val="000703F0"/>
    <w:rsid w:val="00071B33"/>
    <w:rsid w:val="00071E1E"/>
    <w:rsid w:val="000733F2"/>
    <w:rsid w:val="000745C0"/>
    <w:rsid w:val="00074A0C"/>
    <w:rsid w:val="00083E37"/>
    <w:rsid w:val="0008691B"/>
    <w:rsid w:val="00091479"/>
    <w:rsid w:val="00091A4D"/>
    <w:rsid w:val="00091E0B"/>
    <w:rsid w:val="0009308D"/>
    <w:rsid w:val="00094AA4"/>
    <w:rsid w:val="00095994"/>
    <w:rsid w:val="000A02B6"/>
    <w:rsid w:val="000A0B30"/>
    <w:rsid w:val="000A4A53"/>
    <w:rsid w:val="000A6056"/>
    <w:rsid w:val="000A612F"/>
    <w:rsid w:val="000A7B4C"/>
    <w:rsid w:val="000B3C7E"/>
    <w:rsid w:val="000C4833"/>
    <w:rsid w:val="000C4B0B"/>
    <w:rsid w:val="000C5293"/>
    <w:rsid w:val="000D18A8"/>
    <w:rsid w:val="000D27BF"/>
    <w:rsid w:val="000D6B4D"/>
    <w:rsid w:val="000D75F0"/>
    <w:rsid w:val="000E1FF4"/>
    <w:rsid w:val="000E33AD"/>
    <w:rsid w:val="000E3EE5"/>
    <w:rsid w:val="000F5501"/>
    <w:rsid w:val="000F6030"/>
    <w:rsid w:val="00101CB6"/>
    <w:rsid w:val="001034AD"/>
    <w:rsid w:val="00105686"/>
    <w:rsid w:val="001056C1"/>
    <w:rsid w:val="00111B5A"/>
    <w:rsid w:val="001128E9"/>
    <w:rsid w:val="00114CED"/>
    <w:rsid w:val="001155E3"/>
    <w:rsid w:val="001160E8"/>
    <w:rsid w:val="00120708"/>
    <w:rsid w:val="00123AAD"/>
    <w:rsid w:val="00127A30"/>
    <w:rsid w:val="00130E10"/>
    <w:rsid w:val="00131D21"/>
    <w:rsid w:val="001341CB"/>
    <w:rsid w:val="00134D8C"/>
    <w:rsid w:val="00135D3B"/>
    <w:rsid w:val="0014186C"/>
    <w:rsid w:val="00141C9C"/>
    <w:rsid w:val="0014241D"/>
    <w:rsid w:val="0014352C"/>
    <w:rsid w:val="00143C3B"/>
    <w:rsid w:val="0014443F"/>
    <w:rsid w:val="00146DA9"/>
    <w:rsid w:val="00150958"/>
    <w:rsid w:val="001509EF"/>
    <w:rsid w:val="00153D78"/>
    <w:rsid w:val="0015451E"/>
    <w:rsid w:val="00155D25"/>
    <w:rsid w:val="001605F4"/>
    <w:rsid w:val="00162599"/>
    <w:rsid w:val="001646C2"/>
    <w:rsid w:val="00171707"/>
    <w:rsid w:val="001737E4"/>
    <w:rsid w:val="001773C1"/>
    <w:rsid w:val="00180D81"/>
    <w:rsid w:val="001836AF"/>
    <w:rsid w:val="00185192"/>
    <w:rsid w:val="00185AE6"/>
    <w:rsid w:val="0019052B"/>
    <w:rsid w:val="00191796"/>
    <w:rsid w:val="001919EC"/>
    <w:rsid w:val="00191F4E"/>
    <w:rsid w:val="001972F7"/>
    <w:rsid w:val="001A1B0B"/>
    <w:rsid w:val="001A3969"/>
    <w:rsid w:val="001B1ED9"/>
    <w:rsid w:val="001B2EB3"/>
    <w:rsid w:val="001B5F9E"/>
    <w:rsid w:val="001B67D6"/>
    <w:rsid w:val="001B7322"/>
    <w:rsid w:val="001B7A90"/>
    <w:rsid w:val="001C2831"/>
    <w:rsid w:val="001C530B"/>
    <w:rsid w:val="001D0F75"/>
    <w:rsid w:val="001D3EA9"/>
    <w:rsid w:val="001D5A63"/>
    <w:rsid w:val="001E7882"/>
    <w:rsid w:val="001F2EFD"/>
    <w:rsid w:val="001F394F"/>
    <w:rsid w:val="001F3973"/>
    <w:rsid w:val="001F53C2"/>
    <w:rsid w:val="001F76EA"/>
    <w:rsid w:val="00201492"/>
    <w:rsid w:val="0020657C"/>
    <w:rsid w:val="00214194"/>
    <w:rsid w:val="00220A6D"/>
    <w:rsid w:val="00220A82"/>
    <w:rsid w:val="00221075"/>
    <w:rsid w:val="00223964"/>
    <w:rsid w:val="00223D66"/>
    <w:rsid w:val="00223EFD"/>
    <w:rsid w:val="00232BED"/>
    <w:rsid w:val="00236F52"/>
    <w:rsid w:val="002421B9"/>
    <w:rsid w:val="0024236D"/>
    <w:rsid w:val="00244CBC"/>
    <w:rsid w:val="00252AA8"/>
    <w:rsid w:val="00254A3C"/>
    <w:rsid w:val="002609D9"/>
    <w:rsid w:val="00263B57"/>
    <w:rsid w:val="00264E6D"/>
    <w:rsid w:val="00265B6E"/>
    <w:rsid w:val="00265E63"/>
    <w:rsid w:val="002665B6"/>
    <w:rsid w:val="00267D0E"/>
    <w:rsid w:val="00275DF2"/>
    <w:rsid w:val="00276EDC"/>
    <w:rsid w:val="00281D11"/>
    <w:rsid w:val="002855A7"/>
    <w:rsid w:val="0029113C"/>
    <w:rsid w:val="00294C42"/>
    <w:rsid w:val="00295410"/>
    <w:rsid w:val="00295699"/>
    <w:rsid w:val="00295F0F"/>
    <w:rsid w:val="002A2810"/>
    <w:rsid w:val="002A4FF4"/>
    <w:rsid w:val="002B576A"/>
    <w:rsid w:val="002C4FB0"/>
    <w:rsid w:val="002D06D1"/>
    <w:rsid w:val="002D6603"/>
    <w:rsid w:val="002D7ACE"/>
    <w:rsid w:val="002D7C12"/>
    <w:rsid w:val="002E2FA7"/>
    <w:rsid w:val="002E5CD2"/>
    <w:rsid w:val="002E759F"/>
    <w:rsid w:val="002F2970"/>
    <w:rsid w:val="002F7F1A"/>
    <w:rsid w:val="0030286A"/>
    <w:rsid w:val="003051B9"/>
    <w:rsid w:val="0030625A"/>
    <w:rsid w:val="00306B79"/>
    <w:rsid w:val="00313BE2"/>
    <w:rsid w:val="0031563F"/>
    <w:rsid w:val="00316C69"/>
    <w:rsid w:val="00320D4B"/>
    <w:rsid w:val="003212FC"/>
    <w:rsid w:val="00324ECD"/>
    <w:rsid w:val="003315BF"/>
    <w:rsid w:val="00333274"/>
    <w:rsid w:val="00333C95"/>
    <w:rsid w:val="00334778"/>
    <w:rsid w:val="003354CE"/>
    <w:rsid w:val="00340C43"/>
    <w:rsid w:val="00342610"/>
    <w:rsid w:val="00354B96"/>
    <w:rsid w:val="0035629C"/>
    <w:rsid w:val="00356E9D"/>
    <w:rsid w:val="0036212A"/>
    <w:rsid w:val="0036292B"/>
    <w:rsid w:val="00366246"/>
    <w:rsid w:val="00366A87"/>
    <w:rsid w:val="00367039"/>
    <w:rsid w:val="00374718"/>
    <w:rsid w:val="003754DB"/>
    <w:rsid w:val="0038188F"/>
    <w:rsid w:val="00381A48"/>
    <w:rsid w:val="0038338A"/>
    <w:rsid w:val="003868E1"/>
    <w:rsid w:val="00387163"/>
    <w:rsid w:val="00387572"/>
    <w:rsid w:val="00390BA9"/>
    <w:rsid w:val="00392B37"/>
    <w:rsid w:val="003931F3"/>
    <w:rsid w:val="0039552B"/>
    <w:rsid w:val="003A45F6"/>
    <w:rsid w:val="003A5009"/>
    <w:rsid w:val="003A5070"/>
    <w:rsid w:val="003B1035"/>
    <w:rsid w:val="003C177B"/>
    <w:rsid w:val="003C3991"/>
    <w:rsid w:val="003D0B46"/>
    <w:rsid w:val="003D140B"/>
    <w:rsid w:val="003D3B69"/>
    <w:rsid w:val="003D423E"/>
    <w:rsid w:val="003D57A9"/>
    <w:rsid w:val="003E0FC8"/>
    <w:rsid w:val="003E610B"/>
    <w:rsid w:val="003E620B"/>
    <w:rsid w:val="003E7171"/>
    <w:rsid w:val="003F2818"/>
    <w:rsid w:val="003F342D"/>
    <w:rsid w:val="003F4E9D"/>
    <w:rsid w:val="003F71B5"/>
    <w:rsid w:val="003F7D59"/>
    <w:rsid w:val="0040069B"/>
    <w:rsid w:val="004017AE"/>
    <w:rsid w:val="00401A0C"/>
    <w:rsid w:val="004115AA"/>
    <w:rsid w:val="0041268B"/>
    <w:rsid w:val="004143EA"/>
    <w:rsid w:val="004145A0"/>
    <w:rsid w:val="00415655"/>
    <w:rsid w:val="00416A2F"/>
    <w:rsid w:val="0042445A"/>
    <w:rsid w:val="00425B6A"/>
    <w:rsid w:val="004264F8"/>
    <w:rsid w:val="00430132"/>
    <w:rsid w:val="004358AB"/>
    <w:rsid w:val="004362AE"/>
    <w:rsid w:val="004376BD"/>
    <w:rsid w:val="00437884"/>
    <w:rsid w:val="004473DF"/>
    <w:rsid w:val="00456F1F"/>
    <w:rsid w:val="0046063A"/>
    <w:rsid w:val="004609CE"/>
    <w:rsid w:val="00462B78"/>
    <w:rsid w:val="004635EF"/>
    <w:rsid w:val="00465A87"/>
    <w:rsid w:val="0046784F"/>
    <w:rsid w:val="004714A0"/>
    <w:rsid w:val="004730A7"/>
    <w:rsid w:val="004741CF"/>
    <w:rsid w:val="00476715"/>
    <w:rsid w:val="00477168"/>
    <w:rsid w:val="00481A29"/>
    <w:rsid w:val="00481EC2"/>
    <w:rsid w:val="00482140"/>
    <w:rsid w:val="00487416"/>
    <w:rsid w:val="00487A88"/>
    <w:rsid w:val="00493CC7"/>
    <w:rsid w:val="00494F7C"/>
    <w:rsid w:val="0049678E"/>
    <w:rsid w:val="0049687F"/>
    <w:rsid w:val="004A2856"/>
    <w:rsid w:val="004A6519"/>
    <w:rsid w:val="004B2A4B"/>
    <w:rsid w:val="004B2FE9"/>
    <w:rsid w:val="004B43D0"/>
    <w:rsid w:val="004B6284"/>
    <w:rsid w:val="004C206E"/>
    <w:rsid w:val="004C2B34"/>
    <w:rsid w:val="004C3BC8"/>
    <w:rsid w:val="004C4D4F"/>
    <w:rsid w:val="004C5E8A"/>
    <w:rsid w:val="004D27AC"/>
    <w:rsid w:val="004D3E10"/>
    <w:rsid w:val="004D54A9"/>
    <w:rsid w:val="004D6076"/>
    <w:rsid w:val="004D6718"/>
    <w:rsid w:val="004D783E"/>
    <w:rsid w:val="004E0070"/>
    <w:rsid w:val="004E02AC"/>
    <w:rsid w:val="004E06E0"/>
    <w:rsid w:val="004E09D2"/>
    <w:rsid w:val="004E0FE0"/>
    <w:rsid w:val="004E258F"/>
    <w:rsid w:val="004E4697"/>
    <w:rsid w:val="004F397A"/>
    <w:rsid w:val="004F3BAF"/>
    <w:rsid w:val="00501125"/>
    <w:rsid w:val="0050396B"/>
    <w:rsid w:val="00503AC0"/>
    <w:rsid w:val="005043D9"/>
    <w:rsid w:val="00505A92"/>
    <w:rsid w:val="00506EA0"/>
    <w:rsid w:val="0051492B"/>
    <w:rsid w:val="005161D0"/>
    <w:rsid w:val="0052213A"/>
    <w:rsid w:val="0052363D"/>
    <w:rsid w:val="0052627F"/>
    <w:rsid w:val="0053282B"/>
    <w:rsid w:val="00535194"/>
    <w:rsid w:val="00535A18"/>
    <w:rsid w:val="0054167C"/>
    <w:rsid w:val="005429B3"/>
    <w:rsid w:val="00544643"/>
    <w:rsid w:val="00546B59"/>
    <w:rsid w:val="00553244"/>
    <w:rsid w:val="0055399F"/>
    <w:rsid w:val="00553ACF"/>
    <w:rsid w:val="005558A1"/>
    <w:rsid w:val="005574E0"/>
    <w:rsid w:val="00560340"/>
    <w:rsid w:val="005623D7"/>
    <w:rsid w:val="0056416E"/>
    <w:rsid w:val="005656EC"/>
    <w:rsid w:val="00570CBF"/>
    <w:rsid w:val="0057410D"/>
    <w:rsid w:val="00580E11"/>
    <w:rsid w:val="0058180D"/>
    <w:rsid w:val="00584178"/>
    <w:rsid w:val="00586030"/>
    <w:rsid w:val="00592DC3"/>
    <w:rsid w:val="005934F9"/>
    <w:rsid w:val="005936E3"/>
    <w:rsid w:val="005A1701"/>
    <w:rsid w:val="005A2E3B"/>
    <w:rsid w:val="005A3052"/>
    <w:rsid w:val="005A4FE2"/>
    <w:rsid w:val="005A7093"/>
    <w:rsid w:val="005A7772"/>
    <w:rsid w:val="005B24EA"/>
    <w:rsid w:val="005B39C5"/>
    <w:rsid w:val="005B6D3B"/>
    <w:rsid w:val="005B7EDB"/>
    <w:rsid w:val="005C1019"/>
    <w:rsid w:val="005C2740"/>
    <w:rsid w:val="005C337B"/>
    <w:rsid w:val="005C689B"/>
    <w:rsid w:val="005D2737"/>
    <w:rsid w:val="005D3B19"/>
    <w:rsid w:val="005D662C"/>
    <w:rsid w:val="005E425D"/>
    <w:rsid w:val="005E609F"/>
    <w:rsid w:val="005F31B9"/>
    <w:rsid w:val="005F4445"/>
    <w:rsid w:val="005F5A1A"/>
    <w:rsid w:val="005F5D28"/>
    <w:rsid w:val="005F7179"/>
    <w:rsid w:val="00600B4D"/>
    <w:rsid w:val="00601020"/>
    <w:rsid w:val="00601D50"/>
    <w:rsid w:val="00602144"/>
    <w:rsid w:val="00602D34"/>
    <w:rsid w:val="006036E5"/>
    <w:rsid w:val="00604F1F"/>
    <w:rsid w:val="00606203"/>
    <w:rsid w:val="006074AF"/>
    <w:rsid w:val="00607DE9"/>
    <w:rsid w:val="00611C23"/>
    <w:rsid w:val="00612241"/>
    <w:rsid w:val="0061654E"/>
    <w:rsid w:val="006167FA"/>
    <w:rsid w:val="006317D7"/>
    <w:rsid w:val="00632929"/>
    <w:rsid w:val="00633605"/>
    <w:rsid w:val="00634F77"/>
    <w:rsid w:val="00636520"/>
    <w:rsid w:val="00637C66"/>
    <w:rsid w:val="00640010"/>
    <w:rsid w:val="00640608"/>
    <w:rsid w:val="00641A96"/>
    <w:rsid w:val="00647D52"/>
    <w:rsid w:val="0065315E"/>
    <w:rsid w:val="00653170"/>
    <w:rsid w:val="0065328C"/>
    <w:rsid w:val="00654349"/>
    <w:rsid w:val="00654565"/>
    <w:rsid w:val="00656A45"/>
    <w:rsid w:val="006571E3"/>
    <w:rsid w:val="00657BC0"/>
    <w:rsid w:val="00662958"/>
    <w:rsid w:val="00662DF4"/>
    <w:rsid w:val="00664438"/>
    <w:rsid w:val="00665B04"/>
    <w:rsid w:val="00665E13"/>
    <w:rsid w:val="006703E1"/>
    <w:rsid w:val="00672A7D"/>
    <w:rsid w:val="0067681C"/>
    <w:rsid w:val="006809F7"/>
    <w:rsid w:val="0068520E"/>
    <w:rsid w:val="00687F21"/>
    <w:rsid w:val="00690EA7"/>
    <w:rsid w:val="0069255E"/>
    <w:rsid w:val="00693FF9"/>
    <w:rsid w:val="00694526"/>
    <w:rsid w:val="00695BC3"/>
    <w:rsid w:val="006A095F"/>
    <w:rsid w:val="006A593F"/>
    <w:rsid w:val="006A6DE2"/>
    <w:rsid w:val="006B3428"/>
    <w:rsid w:val="006B5E73"/>
    <w:rsid w:val="006C197D"/>
    <w:rsid w:val="006C3FC6"/>
    <w:rsid w:val="006C4EB8"/>
    <w:rsid w:val="006C7AB4"/>
    <w:rsid w:val="006D020B"/>
    <w:rsid w:val="006D17F9"/>
    <w:rsid w:val="006D23E5"/>
    <w:rsid w:val="006D2AB6"/>
    <w:rsid w:val="006D4B31"/>
    <w:rsid w:val="006E56E0"/>
    <w:rsid w:val="006F1480"/>
    <w:rsid w:val="006F37D2"/>
    <w:rsid w:val="006F4E56"/>
    <w:rsid w:val="006F555D"/>
    <w:rsid w:val="006F6CDF"/>
    <w:rsid w:val="007049BB"/>
    <w:rsid w:val="00704DDD"/>
    <w:rsid w:val="00704FF8"/>
    <w:rsid w:val="007053E2"/>
    <w:rsid w:val="007056AD"/>
    <w:rsid w:val="00710F7F"/>
    <w:rsid w:val="00715194"/>
    <w:rsid w:val="00720F95"/>
    <w:rsid w:val="007241BE"/>
    <w:rsid w:val="0073106D"/>
    <w:rsid w:val="00733617"/>
    <w:rsid w:val="007365C4"/>
    <w:rsid w:val="0074337A"/>
    <w:rsid w:val="00744BA0"/>
    <w:rsid w:val="007455D8"/>
    <w:rsid w:val="0074669A"/>
    <w:rsid w:val="007471EE"/>
    <w:rsid w:val="00757419"/>
    <w:rsid w:val="00757B40"/>
    <w:rsid w:val="0076165E"/>
    <w:rsid w:val="0076370D"/>
    <w:rsid w:val="00773E91"/>
    <w:rsid w:val="0077438B"/>
    <w:rsid w:val="00774B1E"/>
    <w:rsid w:val="007803F8"/>
    <w:rsid w:val="00780FD4"/>
    <w:rsid w:val="0078213A"/>
    <w:rsid w:val="0078313D"/>
    <w:rsid w:val="00783C5A"/>
    <w:rsid w:val="007846B8"/>
    <w:rsid w:val="00784DFB"/>
    <w:rsid w:val="0078570D"/>
    <w:rsid w:val="0078685C"/>
    <w:rsid w:val="00786DED"/>
    <w:rsid w:val="007905F5"/>
    <w:rsid w:val="0079077B"/>
    <w:rsid w:val="007915DB"/>
    <w:rsid w:val="00793545"/>
    <w:rsid w:val="00795630"/>
    <w:rsid w:val="00795D2E"/>
    <w:rsid w:val="007A2EF2"/>
    <w:rsid w:val="007A4BC2"/>
    <w:rsid w:val="007A6494"/>
    <w:rsid w:val="007A6BD8"/>
    <w:rsid w:val="007B22E4"/>
    <w:rsid w:val="007B3DDC"/>
    <w:rsid w:val="007B60A4"/>
    <w:rsid w:val="007B7B56"/>
    <w:rsid w:val="007C165C"/>
    <w:rsid w:val="007C26D1"/>
    <w:rsid w:val="007C2FBE"/>
    <w:rsid w:val="007C72D6"/>
    <w:rsid w:val="007D0513"/>
    <w:rsid w:val="007D1D11"/>
    <w:rsid w:val="007D2D6A"/>
    <w:rsid w:val="007D4239"/>
    <w:rsid w:val="007D59E6"/>
    <w:rsid w:val="007D73B9"/>
    <w:rsid w:val="007E00C5"/>
    <w:rsid w:val="007E0ACD"/>
    <w:rsid w:val="007E216E"/>
    <w:rsid w:val="007F0F8E"/>
    <w:rsid w:val="007F26AC"/>
    <w:rsid w:val="007F2A96"/>
    <w:rsid w:val="007F4F8B"/>
    <w:rsid w:val="00804FC3"/>
    <w:rsid w:val="00807FF0"/>
    <w:rsid w:val="0081043A"/>
    <w:rsid w:val="008131EC"/>
    <w:rsid w:val="00817ED7"/>
    <w:rsid w:val="0082091E"/>
    <w:rsid w:val="0082232A"/>
    <w:rsid w:val="008225DE"/>
    <w:rsid w:val="00822FCE"/>
    <w:rsid w:val="008262B9"/>
    <w:rsid w:val="0082680E"/>
    <w:rsid w:val="00832249"/>
    <w:rsid w:val="0083643B"/>
    <w:rsid w:val="00841CC4"/>
    <w:rsid w:val="00842456"/>
    <w:rsid w:val="00842E4E"/>
    <w:rsid w:val="008430E4"/>
    <w:rsid w:val="00846DA3"/>
    <w:rsid w:val="00847E20"/>
    <w:rsid w:val="00851D45"/>
    <w:rsid w:val="0085295B"/>
    <w:rsid w:val="00853F08"/>
    <w:rsid w:val="00854D08"/>
    <w:rsid w:val="00856C6E"/>
    <w:rsid w:val="0085743B"/>
    <w:rsid w:val="00861253"/>
    <w:rsid w:val="00861EA3"/>
    <w:rsid w:val="00862319"/>
    <w:rsid w:val="00862F6B"/>
    <w:rsid w:val="00865A42"/>
    <w:rsid w:val="0086658C"/>
    <w:rsid w:val="00870EAD"/>
    <w:rsid w:val="00871B19"/>
    <w:rsid w:val="00871F08"/>
    <w:rsid w:val="00872E3B"/>
    <w:rsid w:val="008731FD"/>
    <w:rsid w:val="00874621"/>
    <w:rsid w:val="00876802"/>
    <w:rsid w:val="00877D68"/>
    <w:rsid w:val="00881B2E"/>
    <w:rsid w:val="00882078"/>
    <w:rsid w:val="008863DE"/>
    <w:rsid w:val="008869F9"/>
    <w:rsid w:val="00887FD0"/>
    <w:rsid w:val="00891A08"/>
    <w:rsid w:val="00891A87"/>
    <w:rsid w:val="00896D8A"/>
    <w:rsid w:val="008A06ED"/>
    <w:rsid w:val="008A1F67"/>
    <w:rsid w:val="008A4395"/>
    <w:rsid w:val="008A7300"/>
    <w:rsid w:val="008B008A"/>
    <w:rsid w:val="008B0A93"/>
    <w:rsid w:val="008B3601"/>
    <w:rsid w:val="008B3814"/>
    <w:rsid w:val="008B52A7"/>
    <w:rsid w:val="008B59C1"/>
    <w:rsid w:val="008B7FC3"/>
    <w:rsid w:val="008C182E"/>
    <w:rsid w:val="008C5596"/>
    <w:rsid w:val="008D1D5B"/>
    <w:rsid w:val="008D4A5E"/>
    <w:rsid w:val="008D70DE"/>
    <w:rsid w:val="008E3403"/>
    <w:rsid w:val="008E43C6"/>
    <w:rsid w:val="008E70F0"/>
    <w:rsid w:val="008F08E4"/>
    <w:rsid w:val="008F224B"/>
    <w:rsid w:val="008F2635"/>
    <w:rsid w:val="008F4171"/>
    <w:rsid w:val="008F66B3"/>
    <w:rsid w:val="009007E0"/>
    <w:rsid w:val="009023F3"/>
    <w:rsid w:val="00902635"/>
    <w:rsid w:val="00902AFA"/>
    <w:rsid w:val="00904D2A"/>
    <w:rsid w:val="00906A0D"/>
    <w:rsid w:val="00913E3D"/>
    <w:rsid w:val="009164BE"/>
    <w:rsid w:val="009169E5"/>
    <w:rsid w:val="009207E1"/>
    <w:rsid w:val="0092096F"/>
    <w:rsid w:val="00931B75"/>
    <w:rsid w:val="0093415A"/>
    <w:rsid w:val="00934B00"/>
    <w:rsid w:val="00935029"/>
    <w:rsid w:val="009417B3"/>
    <w:rsid w:val="0094428C"/>
    <w:rsid w:val="00946286"/>
    <w:rsid w:val="009533EB"/>
    <w:rsid w:val="0095480E"/>
    <w:rsid w:val="009550B3"/>
    <w:rsid w:val="009570BD"/>
    <w:rsid w:val="00960FBB"/>
    <w:rsid w:val="0096407E"/>
    <w:rsid w:val="00966BC2"/>
    <w:rsid w:val="009676A9"/>
    <w:rsid w:val="00967A14"/>
    <w:rsid w:val="00972BC5"/>
    <w:rsid w:val="00972C95"/>
    <w:rsid w:val="009736E9"/>
    <w:rsid w:val="009741F9"/>
    <w:rsid w:val="00981A83"/>
    <w:rsid w:val="00981BA1"/>
    <w:rsid w:val="009859AF"/>
    <w:rsid w:val="00990FB5"/>
    <w:rsid w:val="00995CB3"/>
    <w:rsid w:val="00996416"/>
    <w:rsid w:val="0099641F"/>
    <w:rsid w:val="00996493"/>
    <w:rsid w:val="0099752E"/>
    <w:rsid w:val="009A0A10"/>
    <w:rsid w:val="009A0D93"/>
    <w:rsid w:val="009A2E68"/>
    <w:rsid w:val="009A3BA4"/>
    <w:rsid w:val="009A49E2"/>
    <w:rsid w:val="009A5CD4"/>
    <w:rsid w:val="009B0D52"/>
    <w:rsid w:val="009B1541"/>
    <w:rsid w:val="009B19F8"/>
    <w:rsid w:val="009B421F"/>
    <w:rsid w:val="009B6BB4"/>
    <w:rsid w:val="009B7B57"/>
    <w:rsid w:val="009C2479"/>
    <w:rsid w:val="009C370A"/>
    <w:rsid w:val="009C49F6"/>
    <w:rsid w:val="009D1BF5"/>
    <w:rsid w:val="009D3989"/>
    <w:rsid w:val="009D46F2"/>
    <w:rsid w:val="009D51E3"/>
    <w:rsid w:val="009D7201"/>
    <w:rsid w:val="009E2526"/>
    <w:rsid w:val="009E38FF"/>
    <w:rsid w:val="009E39E7"/>
    <w:rsid w:val="009E4431"/>
    <w:rsid w:val="009E4482"/>
    <w:rsid w:val="009E7453"/>
    <w:rsid w:val="009F2CE3"/>
    <w:rsid w:val="00A005A0"/>
    <w:rsid w:val="00A04A2F"/>
    <w:rsid w:val="00A052D2"/>
    <w:rsid w:val="00A212BC"/>
    <w:rsid w:val="00A2146E"/>
    <w:rsid w:val="00A2242B"/>
    <w:rsid w:val="00A273F4"/>
    <w:rsid w:val="00A31A21"/>
    <w:rsid w:val="00A321B2"/>
    <w:rsid w:val="00A43703"/>
    <w:rsid w:val="00A47D46"/>
    <w:rsid w:val="00A529BF"/>
    <w:rsid w:val="00A57429"/>
    <w:rsid w:val="00A61455"/>
    <w:rsid w:val="00A62188"/>
    <w:rsid w:val="00A65F76"/>
    <w:rsid w:val="00A66C4A"/>
    <w:rsid w:val="00A72DDE"/>
    <w:rsid w:val="00A7588D"/>
    <w:rsid w:val="00A94602"/>
    <w:rsid w:val="00A977C5"/>
    <w:rsid w:val="00A97936"/>
    <w:rsid w:val="00AA119F"/>
    <w:rsid w:val="00AA3C4F"/>
    <w:rsid w:val="00AA4506"/>
    <w:rsid w:val="00AB1A0C"/>
    <w:rsid w:val="00AB2923"/>
    <w:rsid w:val="00AB31B5"/>
    <w:rsid w:val="00AC0DB9"/>
    <w:rsid w:val="00AC11A3"/>
    <w:rsid w:val="00AC31D2"/>
    <w:rsid w:val="00AC5BEB"/>
    <w:rsid w:val="00AD0585"/>
    <w:rsid w:val="00AD43B8"/>
    <w:rsid w:val="00AD7E03"/>
    <w:rsid w:val="00AE0513"/>
    <w:rsid w:val="00AE0A9E"/>
    <w:rsid w:val="00AE514C"/>
    <w:rsid w:val="00AE7D13"/>
    <w:rsid w:val="00AF1F4C"/>
    <w:rsid w:val="00AF4D5C"/>
    <w:rsid w:val="00AF5070"/>
    <w:rsid w:val="00AF5FF6"/>
    <w:rsid w:val="00AF774A"/>
    <w:rsid w:val="00AF7768"/>
    <w:rsid w:val="00B01231"/>
    <w:rsid w:val="00B02AB2"/>
    <w:rsid w:val="00B11851"/>
    <w:rsid w:val="00B148DE"/>
    <w:rsid w:val="00B1493F"/>
    <w:rsid w:val="00B1605A"/>
    <w:rsid w:val="00B17A95"/>
    <w:rsid w:val="00B20CF7"/>
    <w:rsid w:val="00B212BF"/>
    <w:rsid w:val="00B22368"/>
    <w:rsid w:val="00B23F24"/>
    <w:rsid w:val="00B25412"/>
    <w:rsid w:val="00B256CD"/>
    <w:rsid w:val="00B2689E"/>
    <w:rsid w:val="00B35308"/>
    <w:rsid w:val="00B42D38"/>
    <w:rsid w:val="00B444F1"/>
    <w:rsid w:val="00B45937"/>
    <w:rsid w:val="00B47811"/>
    <w:rsid w:val="00B50139"/>
    <w:rsid w:val="00B504F6"/>
    <w:rsid w:val="00B5759E"/>
    <w:rsid w:val="00B6428E"/>
    <w:rsid w:val="00B713D6"/>
    <w:rsid w:val="00B71505"/>
    <w:rsid w:val="00B72A0A"/>
    <w:rsid w:val="00B76EA4"/>
    <w:rsid w:val="00B77A02"/>
    <w:rsid w:val="00B870C5"/>
    <w:rsid w:val="00B90149"/>
    <w:rsid w:val="00B914EB"/>
    <w:rsid w:val="00B917ED"/>
    <w:rsid w:val="00B93440"/>
    <w:rsid w:val="00B96159"/>
    <w:rsid w:val="00B964B9"/>
    <w:rsid w:val="00BA03CF"/>
    <w:rsid w:val="00BA0452"/>
    <w:rsid w:val="00BA0E52"/>
    <w:rsid w:val="00BA1D3C"/>
    <w:rsid w:val="00BA3756"/>
    <w:rsid w:val="00BA44E4"/>
    <w:rsid w:val="00BA65B1"/>
    <w:rsid w:val="00BB20D4"/>
    <w:rsid w:val="00BB4FEF"/>
    <w:rsid w:val="00BB7B9E"/>
    <w:rsid w:val="00BC13FD"/>
    <w:rsid w:val="00BC1733"/>
    <w:rsid w:val="00BC2139"/>
    <w:rsid w:val="00BC7AD4"/>
    <w:rsid w:val="00BD0E19"/>
    <w:rsid w:val="00BD257C"/>
    <w:rsid w:val="00BD525F"/>
    <w:rsid w:val="00BD7C8C"/>
    <w:rsid w:val="00BE0B9C"/>
    <w:rsid w:val="00BE231D"/>
    <w:rsid w:val="00BE2C3A"/>
    <w:rsid w:val="00BE539F"/>
    <w:rsid w:val="00BF22C4"/>
    <w:rsid w:val="00BF3B22"/>
    <w:rsid w:val="00BF46F7"/>
    <w:rsid w:val="00C02A51"/>
    <w:rsid w:val="00C02BC7"/>
    <w:rsid w:val="00C03B77"/>
    <w:rsid w:val="00C04AB9"/>
    <w:rsid w:val="00C04D2E"/>
    <w:rsid w:val="00C04E6F"/>
    <w:rsid w:val="00C04EE4"/>
    <w:rsid w:val="00C0515E"/>
    <w:rsid w:val="00C05A0C"/>
    <w:rsid w:val="00C060C5"/>
    <w:rsid w:val="00C0647D"/>
    <w:rsid w:val="00C06830"/>
    <w:rsid w:val="00C0720F"/>
    <w:rsid w:val="00C13AE4"/>
    <w:rsid w:val="00C153CD"/>
    <w:rsid w:val="00C213FD"/>
    <w:rsid w:val="00C23093"/>
    <w:rsid w:val="00C239BE"/>
    <w:rsid w:val="00C24CEF"/>
    <w:rsid w:val="00C27B42"/>
    <w:rsid w:val="00C30066"/>
    <w:rsid w:val="00C30F58"/>
    <w:rsid w:val="00C3142B"/>
    <w:rsid w:val="00C3207E"/>
    <w:rsid w:val="00C32446"/>
    <w:rsid w:val="00C32F82"/>
    <w:rsid w:val="00C34C93"/>
    <w:rsid w:val="00C34E78"/>
    <w:rsid w:val="00C36ED3"/>
    <w:rsid w:val="00C41655"/>
    <w:rsid w:val="00C425A7"/>
    <w:rsid w:val="00C4382B"/>
    <w:rsid w:val="00C44456"/>
    <w:rsid w:val="00C45715"/>
    <w:rsid w:val="00C45D3A"/>
    <w:rsid w:val="00C50C19"/>
    <w:rsid w:val="00C50CFD"/>
    <w:rsid w:val="00C50D09"/>
    <w:rsid w:val="00C57275"/>
    <w:rsid w:val="00C62703"/>
    <w:rsid w:val="00C62A43"/>
    <w:rsid w:val="00C62BFD"/>
    <w:rsid w:val="00C62F57"/>
    <w:rsid w:val="00C70108"/>
    <w:rsid w:val="00C70FE3"/>
    <w:rsid w:val="00C740CC"/>
    <w:rsid w:val="00C74C4D"/>
    <w:rsid w:val="00C74D56"/>
    <w:rsid w:val="00C76FCC"/>
    <w:rsid w:val="00C820C5"/>
    <w:rsid w:val="00C848D4"/>
    <w:rsid w:val="00C87BE9"/>
    <w:rsid w:val="00C90CDF"/>
    <w:rsid w:val="00C9318C"/>
    <w:rsid w:val="00C93B8B"/>
    <w:rsid w:val="00C96429"/>
    <w:rsid w:val="00C964EA"/>
    <w:rsid w:val="00C96E3D"/>
    <w:rsid w:val="00C96E96"/>
    <w:rsid w:val="00CA2273"/>
    <w:rsid w:val="00CA274F"/>
    <w:rsid w:val="00CA31F6"/>
    <w:rsid w:val="00CA6821"/>
    <w:rsid w:val="00CB5D4C"/>
    <w:rsid w:val="00CB643A"/>
    <w:rsid w:val="00CB7E0F"/>
    <w:rsid w:val="00CC1469"/>
    <w:rsid w:val="00CC3342"/>
    <w:rsid w:val="00CC3B85"/>
    <w:rsid w:val="00CC3E7B"/>
    <w:rsid w:val="00CC4C90"/>
    <w:rsid w:val="00CC7515"/>
    <w:rsid w:val="00CD0048"/>
    <w:rsid w:val="00CD08C7"/>
    <w:rsid w:val="00CD1A11"/>
    <w:rsid w:val="00CD36B6"/>
    <w:rsid w:val="00CD45AF"/>
    <w:rsid w:val="00CD52A0"/>
    <w:rsid w:val="00CD66B8"/>
    <w:rsid w:val="00CE3EA4"/>
    <w:rsid w:val="00CE46A4"/>
    <w:rsid w:val="00CE49D1"/>
    <w:rsid w:val="00CE4B0F"/>
    <w:rsid w:val="00CE5BA4"/>
    <w:rsid w:val="00CF138D"/>
    <w:rsid w:val="00CF34D5"/>
    <w:rsid w:val="00CF50B1"/>
    <w:rsid w:val="00D025F8"/>
    <w:rsid w:val="00D04D3B"/>
    <w:rsid w:val="00D12175"/>
    <w:rsid w:val="00D14B53"/>
    <w:rsid w:val="00D200E0"/>
    <w:rsid w:val="00D2495C"/>
    <w:rsid w:val="00D24B8B"/>
    <w:rsid w:val="00D27716"/>
    <w:rsid w:val="00D30462"/>
    <w:rsid w:val="00D34A65"/>
    <w:rsid w:val="00D37152"/>
    <w:rsid w:val="00D414E4"/>
    <w:rsid w:val="00D46AD4"/>
    <w:rsid w:val="00D4730F"/>
    <w:rsid w:val="00D5005B"/>
    <w:rsid w:val="00D50DE8"/>
    <w:rsid w:val="00D6000B"/>
    <w:rsid w:val="00D657FD"/>
    <w:rsid w:val="00D70D64"/>
    <w:rsid w:val="00D75988"/>
    <w:rsid w:val="00D76429"/>
    <w:rsid w:val="00D80952"/>
    <w:rsid w:val="00D81417"/>
    <w:rsid w:val="00D8230C"/>
    <w:rsid w:val="00D8306D"/>
    <w:rsid w:val="00D847B8"/>
    <w:rsid w:val="00D93789"/>
    <w:rsid w:val="00D95445"/>
    <w:rsid w:val="00D96A4D"/>
    <w:rsid w:val="00DA0803"/>
    <w:rsid w:val="00DA0BC6"/>
    <w:rsid w:val="00DA3F3A"/>
    <w:rsid w:val="00DA409B"/>
    <w:rsid w:val="00DB526D"/>
    <w:rsid w:val="00DB5A40"/>
    <w:rsid w:val="00DC2C7C"/>
    <w:rsid w:val="00DC3D31"/>
    <w:rsid w:val="00DC5CCC"/>
    <w:rsid w:val="00DD01B4"/>
    <w:rsid w:val="00DD49C8"/>
    <w:rsid w:val="00DE0D9F"/>
    <w:rsid w:val="00DE4558"/>
    <w:rsid w:val="00DF0E0C"/>
    <w:rsid w:val="00DF1E3F"/>
    <w:rsid w:val="00DF4326"/>
    <w:rsid w:val="00DF4507"/>
    <w:rsid w:val="00DF612D"/>
    <w:rsid w:val="00DF78DC"/>
    <w:rsid w:val="00DF7C0D"/>
    <w:rsid w:val="00E01F62"/>
    <w:rsid w:val="00E03987"/>
    <w:rsid w:val="00E07087"/>
    <w:rsid w:val="00E118A0"/>
    <w:rsid w:val="00E14A89"/>
    <w:rsid w:val="00E14F22"/>
    <w:rsid w:val="00E156B0"/>
    <w:rsid w:val="00E16908"/>
    <w:rsid w:val="00E26DCB"/>
    <w:rsid w:val="00E26DF2"/>
    <w:rsid w:val="00E314BA"/>
    <w:rsid w:val="00E32115"/>
    <w:rsid w:val="00E3289D"/>
    <w:rsid w:val="00E32F31"/>
    <w:rsid w:val="00E33092"/>
    <w:rsid w:val="00E3401C"/>
    <w:rsid w:val="00E40F11"/>
    <w:rsid w:val="00E40F9F"/>
    <w:rsid w:val="00E43BB1"/>
    <w:rsid w:val="00E45416"/>
    <w:rsid w:val="00E459C8"/>
    <w:rsid w:val="00E47317"/>
    <w:rsid w:val="00E50AEA"/>
    <w:rsid w:val="00E54940"/>
    <w:rsid w:val="00E735C9"/>
    <w:rsid w:val="00E73F9A"/>
    <w:rsid w:val="00E74638"/>
    <w:rsid w:val="00E75464"/>
    <w:rsid w:val="00E7604A"/>
    <w:rsid w:val="00E764E7"/>
    <w:rsid w:val="00E86797"/>
    <w:rsid w:val="00E9224F"/>
    <w:rsid w:val="00E92B2B"/>
    <w:rsid w:val="00E92DA5"/>
    <w:rsid w:val="00E9355F"/>
    <w:rsid w:val="00E94381"/>
    <w:rsid w:val="00E97327"/>
    <w:rsid w:val="00E97CC7"/>
    <w:rsid w:val="00E97DA9"/>
    <w:rsid w:val="00EA0973"/>
    <w:rsid w:val="00EA1F51"/>
    <w:rsid w:val="00EA38E4"/>
    <w:rsid w:val="00EB159B"/>
    <w:rsid w:val="00EC213B"/>
    <w:rsid w:val="00EC6603"/>
    <w:rsid w:val="00ED006F"/>
    <w:rsid w:val="00ED13A9"/>
    <w:rsid w:val="00ED2ABD"/>
    <w:rsid w:val="00ED2B59"/>
    <w:rsid w:val="00ED7F60"/>
    <w:rsid w:val="00EE3163"/>
    <w:rsid w:val="00EE3314"/>
    <w:rsid w:val="00EE451A"/>
    <w:rsid w:val="00EE5CE4"/>
    <w:rsid w:val="00EF098B"/>
    <w:rsid w:val="00EF747A"/>
    <w:rsid w:val="00EF7490"/>
    <w:rsid w:val="00F00E5A"/>
    <w:rsid w:val="00F035C6"/>
    <w:rsid w:val="00F03BDA"/>
    <w:rsid w:val="00F04A44"/>
    <w:rsid w:val="00F04F6F"/>
    <w:rsid w:val="00F07858"/>
    <w:rsid w:val="00F115A6"/>
    <w:rsid w:val="00F11C8D"/>
    <w:rsid w:val="00F203CE"/>
    <w:rsid w:val="00F23E5C"/>
    <w:rsid w:val="00F25284"/>
    <w:rsid w:val="00F260DD"/>
    <w:rsid w:val="00F26D7A"/>
    <w:rsid w:val="00F31142"/>
    <w:rsid w:val="00F32B43"/>
    <w:rsid w:val="00F33C49"/>
    <w:rsid w:val="00F34A28"/>
    <w:rsid w:val="00F371CC"/>
    <w:rsid w:val="00F37D7C"/>
    <w:rsid w:val="00F40590"/>
    <w:rsid w:val="00F40DF1"/>
    <w:rsid w:val="00F425DE"/>
    <w:rsid w:val="00F44410"/>
    <w:rsid w:val="00F4518C"/>
    <w:rsid w:val="00F477B5"/>
    <w:rsid w:val="00F47BE2"/>
    <w:rsid w:val="00F5069D"/>
    <w:rsid w:val="00F50A69"/>
    <w:rsid w:val="00F5156B"/>
    <w:rsid w:val="00F51A24"/>
    <w:rsid w:val="00F51B08"/>
    <w:rsid w:val="00F51F54"/>
    <w:rsid w:val="00F53C2F"/>
    <w:rsid w:val="00F56773"/>
    <w:rsid w:val="00F57C11"/>
    <w:rsid w:val="00F66E55"/>
    <w:rsid w:val="00F66FEA"/>
    <w:rsid w:val="00F77F8F"/>
    <w:rsid w:val="00F83A58"/>
    <w:rsid w:val="00F83ECB"/>
    <w:rsid w:val="00F87645"/>
    <w:rsid w:val="00F915F9"/>
    <w:rsid w:val="00F91DB7"/>
    <w:rsid w:val="00F931B5"/>
    <w:rsid w:val="00F956E2"/>
    <w:rsid w:val="00FA2197"/>
    <w:rsid w:val="00FA4BDA"/>
    <w:rsid w:val="00FA637C"/>
    <w:rsid w:val="00FB0189"/>
    <w:rsid w:val="00FC4553"/>
    <w:rsid w:val="00FC6531"/>
    <w:rsid w:val="00FD1AF9"/>
    <w:rsid w:val="00FD2590"/>
    <w:rsid w:val="00FD2C53"/>
    <w:rsid w:val="00FD3809"/>
    <w:rsid w:val="00FE00C6"/>
    <w:rsid w:val="00FE02F2"/>
    <w:rsid w:val="00FE333A"/>
    <w:rsid w:val="00FE5B29"/>
    <w:rsid w:val="00FE5C6B"/>
    <w:rsid w:val="00FE7A8D"/>
    <w:rsid w:val="00FE7F11"/>
    <w:rsid w:val="00FF2F9A"/>
    <w:rsid w:val="00FF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2"/>
    </o:shapelayout>
  </w:shapeDefaults>
  <w:decimalSymbol w:val="."/>
  <w:listSeparator w:val=","/>
  <w14:docId w14:val="72D2ABF9"/>
  <w15:docId w15:val="{727D276F-E9A0-411F-9FB4-AD1A593F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/>
    <w:lsdException w:name="heading 5" w:locked="1"/>
    <w:lsdException w:name="heading 6" w:lock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36E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91479"/>
    <w:pPr>
      <w:keepNext/>
      <w:keepLines/>
      <w:pageBreakBefore/>
      <w:numPr>
        <w:numId w:val="1"/>
      </w:numPr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BD0E19"/>
    <w:pPr>
      <w:keepNext/>
      <w:keepLines/>
      <w:autoSpaceDE w:val="0"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F342D"/>
    <w:pPr>
      <w:keepNext/>
      <w:keepLines/>
      <w:numPr>
        <w:ilvl w:val="2"/>
        <w:numId w:val="1"/>
      </w:numPr>
      <w:autoSpaceDE w:val="0"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rsid w:val="00CA31F6"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rsid w:val="00CA31F6"/>
    <w:pPr>
      <w:keepNext/>
      <w:keepLines/>
      <w:numPr>
        <w:ilvl w:val="4"/>
        <w:numId w:val="1"/>
      </w:numPr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rsid w:val="00CA31F6"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rsid w:val="00CA31F6"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rsid w:val="00CA31F6"/>
    <w:pPr>
      <w:keepNext/>
      <w:keepLines/>
      <w:numPr>
        <w:ilvl w:val="7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rsid w:val="00CA31F6"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091479"/>
    <w:pPr>
      <w:pageBreakBefore/>
      <w:pBdr>
        <w:bottom w:val="single" w:sz="8" w:space="4" w:color="4F81BD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locked/>
    <w:rsid w:val="00091479"/>
    <w:rPr>
      <w:color w:val="17365D"/>
      <w:spacing w:val="5"/>
      <w:kern w:val="28"/>
      <w:sz w:val="52"/>
      <w:szCs w:val="52"/>
      <w:lang w:bidi="ar-SA"/>
    </w:rPr>
  </w:style>
  <w:style w:type="paragraph" w:styleId="BalloonText">
    <w:name w:val="Balloon Text"/>
    <w:basedOn w:val="Normal"/>
    <w:link w:val="BalloonTextChar"/>
    <w:semiHidden/>
    <w:rsid w:val="00E75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E754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locked/>
    <w:rsid w:val="00091479"/>
    <w:rPr>
      <w:b/>
      <w:bCs/>
      <w:color w:val="365F91"/>
      <w:sz w:val="28"/>
      <w:szCs w:val="28"/>
      <w:lang w:bidi="ar-SA"/>
    </w:rPr>
  </w:style>
  <w:style w:type="paragraph" w:styleId="Subtitle">
    <w:name w:val="Subtitle"/>
    <w:basedOn w:val="Normal"/>
    <w:next w:val="Normal"/>
    <w:link w:val="SubtitleChar"/>
    <w:rsid w:val="00E75464"/>
    <w:pPr>
      <w:numPr>
        <w:ilvl w:val="1"/>
      </w:numPr>
    </w:pPr>
    <w:rPr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locked/>
    <w:rsid w:val="00E75464"/>
    <w:rPr>
      <w:rFonts w:ascii="Arial" w:hAnsi="Arial" w:cs="Times New Roman"/>
      <w:i/>
      <w:iCs/>
      <w:color w:val="4F81BD"/>
      <w:spacing w:val="15"/>
      <w:sz w:val="24"/>
      <w:szCs w:val="24"/>
    </w:rPr>
  </w:style>
  <w:style w:type="character" w:customStyle="1" w:styleId="Heading2Char">
    <w:name w:val="Heading 2 Char"/>
    <w:link w:val="Heading2"/>
    <w:locked/>
    <w:rsid w:val="00BD0E19"/>
    <w:rPr>
      <w:b/>
      <w:bCs/>
      <w:color w:val="4F81BD"/>
      <w:sz w:val="26"/>
      <w:szCs w:val="26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664438"/>
    <w:pPr>
      <w:numPr>
        <w:numId w:val="40"/>
      </w:numPr>
      <w:contextualSpacing/>
    </w:pPr>
  </w:style>
  <w:style w:type="character" w:styleId="Emphasis">
    <w:name w:val="Emphasis"/>
    <w:rsid w:val="00E75464"/>
    <w:rPr>
      <w:rFonts w:cs="Times New Roman"/>
      <w:i/>
      <w:iCs/>
    </w:rPr>
  </w:style>
  <w:style w:type="paragraph" w:customStyle="1" w:styleId="Code">
    <w:name w:val="Code"/>
    <w:basedOn w:val="Normal"/>
    <w:link w:val="CodeChar"/>
    <w:qFormat/>
    <w:rsid w:val="00E75464"/>
    <w:rPr>
      <w:rFonts w:ascii="Courier New" w:hAnsi="Courier New" w:cs="Courier New"/>
    </w:rPr>
  </w:style>
  <w:style w:type="character" w:styleId="Hyperlink">
    <w:name w:val="Hyperlink"/>
    <w:uiPriority w:val="99"/>
    <w:qFormat/>
    <w:rsid w:val="00E75464"/>
    <w:rPr>
      <w:rFonts w:cs="Times New Roman"/>
      <w:color w:val="0000FF"/>
      <w:u w:val="single"/>
    </w:rPr>
  </w:style>
  <w:style w:type="character" w:customStyle="1" w:styleId="CodeChar">
    <w:name w:val="Code Char"/>
    <w:link w:val="Code"/>
    <w:locked/>
    <w:rsid w:val="00E75464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E754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rsid w:val="00E75464"/>
    <w:rPr>
      <w:rFonts w:cs="Times New Roman"/>
      <w:b/>
      <w:bCs/>
    </w:rPr>
  </w:style>
  <w:style w:type="character" w:customStyle="1" w:styleId="Heading3Char">
    <w:name w:val="Heading 3 Char"/>
    <w:link w:val="Heading3"/>
    <w:locked/>
    <w:rsid w:val="003F342D"/>
    <w:rPr>
      <w:rFonts w:ascii="Arial" w:hAnsi="Arial"/>
      <w:b/>
      <w:bCs/>
      <w:color w:val="4F81BD"/>
      <w:sz w:val="22"/>
      <w:szCs w:val="22"/>
      <w:lang w:val="en-US" w:eastAsia="en-US" w:bidi="ar-SA"/>
    </w:rPr>
  </w:style>
  <w:style w:type="character" w:customStyle="1" w:styleId="Heading4Char">
    <w:name w:val="Heading 4 Char"/>
    <w:link w:val="Heading4"/>
    <w:locked/>
    <w:rsid w:val="00CA31F6"/>
    <w:rPr>
      <w:rFonts w:ascii="Arial" w:hAnsi="Arial"/>
      <w:b/>
      <w:bCs/>
      <w:i/>
      <w:iCs/>
      <w:color w:val="4F81BD"/>
      <w:sz w:val="22"/>
      <w:szCs w:val="22"/>
      <w:lang w:val="en-US" w:eastAsia="en-US" w:bidi="ar-SA"/>
    </w:rPr>
  </w:style>
  <w:style w:type="character" w:customStyle="1" w:styleId="Heading5Char">
    <w:name w:val="Heading 5 Char"/>
    <w:link w:val="Heading5"/>
    <w:semiHidden/>
    <w:locked/>
    <w:rsid w:val="00CA31F6"/>
    <w:rPr>
      <w:rFonts w:ascii="Arial" w:hAnsi="Arial"/>
      <w:color w:val="243F60"/>
      <w:sz w:val="22"/>
      <w:szCs w:val="22"/>
      <w:lang w:val="en-US" w:eastAsia="en-US" w:bidi="ar-SA"/>
    </w:rPr>
  </w:style>
  <w:style w:type="character" w:customStyle="1" w:styleId="Heading6Char">
    <w:name w:val="Heading 6 Char"/>
    <w:link w:val="Heading6"/>
    <w:semiHidden/>
    <w:locked/>
    <w:rsid w:val="00CA31F6"/>
    <w:rPr>
      <w:rFonts w:ascii="Arial" w:hAnsi="Arial"/>
      <w:i/>
      <w:iCs/>
      <w:color w:val="243F60"/>
      <w:sz w:val="22"/>
      <w:szCs w:val="22"/>
      <w:lang w:val="en-US" w:eastAsia="en-US" w:bidi="ar-SA"/>
    </w:rPr>
  </w:style>
  <w:style w:type="character" w:customStyle="1" w:styleId="Heading7Char">
    <w:name w:val="Heading 7 Char"/>
    <w:link w:val="Heading7"/>
    <w:semiHidden/>
    <w:locked/>
    <w:rsid w:val="00CA31F6"/>
    <w:rPr>
      <w:rFonts w:ascii="Arial" w:hAnsi="Arial"/>
      <w:i/>
      <w:iCs/>
      <w:color w:val="404040"/>
      <w:sz w:val="22"/>
      <w:szCs w:val="22"/>
      <w:lang w:val="en-US" w:eastAsia="en-US" w:bidi="ar-SA"/>
    </w:rPr>
  </w:style>
  <w:style w:type="character" w:customStyle="1" w:styleId="Heading8Char">
    <w:name w:val="Heading 8 Char"/>
    <w:link w:val="Heading8"/>
    <w:semiHidden/>
    <w:locked/>
    <w:rsid w:val="00CA31F6"/>
    <w:rPr>
      <w:rFonts w:ascii="Arial" w:hAnsi="Arial"/>
      <w:color w:val="404040"/>
      <w:lang w:val="en-US" w:eastAsia="en-US" w:bidi="ar-SA"/>
    </w:rPr>
  </w:style>
  <w:style w:type="character" w:customStyle="1" w:styleId="Heading9Char">
    <w:name w:val="Heading 9 Char"/>
    <w:link w:val="Heading9"/>
    <w:semiHidden/>
    <w:locked/>
    <w:rsid w:val="00CA31F6"/>
    <w:rPr>
      <w:rFonts w:ascii="Arial" w:hAnsi="Arial"/>
      <w:i/>
      <w:iCs/>
      <w:color w:val="404040"/>
      <w:lang w:val="en-US" w:eastAsia="en-US" w:bidi="ar-SA"/>
    </w:rPr>
  </w:style>
  <w:style w:type="character" w:styleId="IntenseEmphasis">
    <w:name w:val="Intense Emphasis"/>
    <w:rsid w:val="000703F0"/>
    <w:rPr>
      <w:rFonts w:cs="Times New Roman"/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F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0703F0"/>
    <w:rPr>
      <w:rFonts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semiHidden/>
    <w:rsid w:val="00070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semiHidden/>
    <w:locked/>
    <w:rsid w:val="000703F0"/>
    <w:rPr>
      <w:rFonts w:cs="Times New Roman"/>
    </w:rPr>
  </w:style>
  <w:style w:type="paragraph" w:styleId="Footer">
    <w:name w:val="footer"/>
    <w:basedOn w:val="Normal"/>
    <w:link w:val="FooterChar"/>
    <w:rsid w:val="00FE00C6"/>
    <w:pPr>
      <w:tabs>
        <w:tab w:val="center" w:pos="4680"/>
        <w:tab w:val="right" w:pos="9072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link w:val="Footer"/>
    <w:locked/>
    <w:rsid w:val="00FE00C6"/>
    <w:rPr>
      <w:szCs w:val="22"/>
      <w:lang w:bidi="ar-SA"/>
    </w:rPr>
  </w:style>
  <w:style w:type="paragraph" w:styleId="FootnoteText">
    <w:name w:val="footnote text"/>
    <w:basedOn w:val="Normal"/>
    <w:link w:val="FootnoteTextChar"/>
    <w:semiHidden/>
    <w:rsid w:val="0035629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locked/>
    <w:rsid w:val="0035629C"/>
    <w:rPr>
      <w:rFonts w:cs="Times New Roman"/>
      <w:sz w:val="20"/>
      <w:szCs w:val="20"/>
    </w:rPr>
  </w:style>
  <w:style w:type="character" w:styleId="FootnoteReference">
    <w:name w:val="footnote reference"/>
    <w:semiHidden/>
    <w:rsid w:val="0035629C"/>
    <w:rPr>
      <w:rFonts w:cs="Times New Roman"/>
      <w:vertAlign w:val="superscript"/>
    </w:rPr>
  </w:style>
  <w:style w:type="table" w:styleId="TableGrid">
    <w:name w:val="Table Grid"/>
    <w:basedOn w:val="TableNormal"/>
    <w:uiPriority w:val="59"/>
    <w:rsid w:val="00CF13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rsid w:val="00CF138D"/>
    <w:pPr>
      <w:spacing w:line="240" w:lineRule="auto"/>
    </w:pPr>
    <w:rPr>
      <w:b/>
      <w:bCs/>
      <w:color w:val="4F81BD"/>
      <w:sz w:val="18"/>
      <w:szCs w:val="18"/>
    </w:rPr>
  </w:style>
  <w:style w:type="character" w:styleId="FollowedHyperlink">
    <w:name w:val="FollowedHyperlink"/>
    <w:semiHidden/>
    <w:rsid w:val="00477168"/>
    <w:rPr>
      <w:rFonts w:cs="Times New Roman"/>
      <w:color w:val="800080"/>
      <w:u w:val="single"/>
    </w:rPr>
  </w:style>
  <w:style w:type="paragraph" w:styleId="Bibliography">
    <w:name w:val="Bibliography"/>
    <w:basedOn w:val="Normal"/>
    <w:next w:val="Normal"/>
    <w:semiHidden/>
    <w:rsid w:val="008B3814"/>
  </w:style>
  <w:style w:type="paragraph" w:styleId="BlockText">
    <w:name w:val="Block Text"/>
    <w:basedOn w:val="Normal"/>
    <w:semiHidden/>
    <w:rsid w:val="008B3814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i/>
      <w:iCs/>
      <w:color w:val="4F81BD"/>
    </w:rPr>
  </w:style>
  <w:style w:type="paragraph" w:styleId="BodyText">
    <w:name w:val="Body Text"/>
    <w:basedOn w:val="Normal"/>
    <w:link w:val="BodyTextChar"/>
    <w:semiHidden/>
    <w:rsid w:val="008B3814"/>
    <w:pPr>
      <w:spacing w:after="120"/>
    </w:pPr>
  </w:style>
  <w:style w:type="character" w:customStyle="1" w:styleId="BodyTextChar">
    <w:name w:val="Body Text Char"/>
    <w:link w:val="BodyText"/>
    <w:semiHidden/>
    <w:locked/>
    <w:rsid w:val="008B3814"/>
    <w:rPr>
      <w:rFonts w:cs="Times New Roman"/>
    </w:rPr>
  </w:style>
  <w:style w:type="paragraph" w:styleId="BodyText2">
    <w:name w:val="Body Text 2"/>
    <w:basedOn w:val="Normal"/>
    <w:link w:val="BodyText2Char"/>
    <w:semiHidden/>
    <w:rsid w:val="008B3814"/>
    <w:pPr>
      <w:spacing w:after="120" w:line="480" w:lineRule="auto"/>
    </w:pPr>
  </w:style>
  <w:style w:type="character" w:customStyle="1" w:styleId="BodyText2Char">
    <w:name w:val="Body Text 2 Char"/>
    <w:link w:val="BodyText2"/>
    <w:semiHidden/>
    <w:locked/>
    <w:rsid w:val="008B3814"/>
    <w:rPr>
      <w:rFonts w:cs="Times New Roman"/>
    </w:rPr>
  </w:style>
  <w:style w:type="paragraph" w:styleId="BodyText3">
    <w:name w:val="Body Text 3"/>
    <w:basedOn w:val="Normal"/>
    <w:link w:val="BodyText3Char"/>
    <w:semiHidden/>
    <w:rsid w:val="008B3814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locked/>
    <w:rsid w:val="008B3814"/>
    <w:rPr>
      <w:rFonts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8B3814"/>
    <w:pPr>
      <w:spacing w:after="200"/>
      <w:ind w:firstLine="360"/>
    </w:pPr>
  </w:style>
  <w:style w:type="character" w:customStyle="1" w:styleId="BodyTextFirstIndentChar">
    <w:name w:val="Body Text First Indent Char"/>
    <w:link w:val="BodyTextFirstIndent"/>
    <w:semiHidden/>
    <w:locked/>
    <w:rsid w:val="008B3814"/>
    <w:rPr>
      <w:rFonts w:cs="Times New Roman"/>
    </w:rPr>
  </w:style>
  <w:style w:type="paragraph" w:styleId="BodyTextIndent">
    <w:name w:val="Body Text Indent"/>
    <w:basedOn w:val="Normal"/>
    <w:link w:val="BodyTextIndentChar"/>
    <w:semiHidden/>
    <w:rsid w:val="008B3814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locked/>
    <w:rsid w:val="008B3814"/>
    <w:rPr>
      <w:rFonts w:cs="Times New Roman"/>
    </w:rPr>
  </w:style>
  <w:style w:type="paragraph" w:styleId="BodyTextFirstIndent2">
    <w:name w:val="Body Text First Indent 2"/>
    <w:basedOn w:val="BodyTextIndent"/>
    <w:link w:val="BodyTextFirstIndent2Char"/>
    <w:semiHidden/>
    <w:rsid w:val="008B3814"/>
    <w:pPr>
      <w:spacing w:after="200"/>
      <w:ind w:firstLine="360"/>
    </w:pPr>
  </w:style>
  <w:style w:type="character" w:customStyle="1" w:styleId="BodyTextFirstIndent2Char">
    <w:name w:val="Body Text First Indent 2 Char"/>
    <w:link w:val="BodyTextFirstIndent2"/>
    <w:semiHidden/>
    <w:locked/>
    <w:rsid w:val="008B3814"/>
    <w:rPr>
      <w:rFonts w:cs="Times New Roman"/>
    </w:rPr>
  </w:style>
  <w:style w:type="paragraph" w:styleId="BodyTextIndent2">
    <w:name w:val="Body Text Indent 2"/>
    <w:basedOn w:val="Normal"/>
    <w:link w:val="BodyTextIndent2Char"/>
    <w:semiHidden/>
    <w:rsid w:val="008B3814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locked/>
    <w:rsid w:val="008B3814"/>
    <w:rPr>
      <w:rFonts w:cs="Times New Roman"/>
    </w:rPr>
  </w:style>
  <w:style w:type="paragraph" w:styleId="BodyTextIndent3">
    <w:name w:val="Body Text Indent 3"/>
    <w:basedOn w:val="Normal"/>
    <w:link w:val="BodyTextIndent3Char"/>
    <w:semiHidden/>
    <w:rsid w:val="008B381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locked/>
    <w:rsid w:val="008B3814"/>
    <w:rPr>
      <w:rFonts w:cs="Times New Roman"/>
      <w:sz w:val="16"/>
      <w:szCs w:val="16"/>
    </w:rPr>
  </w:style>
  <w:style w:type="paragraph" w:styleId="Closing">
    <w:name w:val="Closing"/>
    <w:basedOn w:val="Normal"/>
    <w:link w:val="ClosingChar"/>
    <w:semiHidden/>
    <w:rsid w:val="008B3814"/>
    <w:pPr>
      <w:spacing w:after="0" w:line="240" w:lineRule="auto"/>
      <w:ind w:left="4320"/>
    </w:pPr>
  </w:style>
  <w:style w:type="character" w:customStyle="1" w:styleId="ClosingChar">
    <w:name w:val="Closing Char"/>
    <w:link w:val="Closing"/>
    <w:semiHidden/>
    <w:locked/>
    <w:rsid w:val="008B3814"/>
    <w:rPr>
      <w:rFonts w:cs="Times New Roman"/>
    </w:rPr>
  </w:style>
  <w:style w:type="paragraph" w:styleId="CommentText">
    <w:name w:val="annotation text"/>
    <w:basedOn w:val="Normal"/>
    <w:link w:val="CommentTextChar"/>
    <w:semiHidden/>
    <w:rsid w:val="008B38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semiHidden/>
    <w:locked/>
    <w:rsid w:val="008B3814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B3814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8B3814"/>
    <w:rPr>
      <w:rFonts w:cs="Times New Roman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rsid w:val="008B3814"/>
  </w:style>
  <w:style w:type="character" w:customStyle="1" w:styleId="DateChar">
    <w:name w:val="Date Char"/>
    <w:link w:val="Date"/>
    <w:semiHidden/>
    <w:locked/>
    <w:rsid w:val="008B3814"/>
    <w:rPr>
      <w:rFonts w:cs="Times New Roman"/>
    </w:rPr>
  </w:style>
  <w:style w:type="paragraph" w:styleId="DocumentMap">
    <w:name w:val="Document Map"/>
    <w:basedOn w:val="Normal"/>
    <w:link w:val="DocumentMapChar"/>
    <w:semiHidden/>
    <w:rsid w:val="008B3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locked/>
    <w:rsid w:val="008B3814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8B3814"/>
    <w:pPr>
      <w:spacing w:after="0" w:line="240" w:lineRule="auto"/>
    </w:pPr>
  </w:style>
  <w:style w:type="character" w:customStyle="1" w:styleId="E-mailSignatureChar">
    <w:name w:val="E-mail Signature Char"/>
    <w:link w:val="E-mailSignature"/>
    <w:semiHidden/>
    <w:locked/>
    <w:rsid w:val="008B3814"/>
    <w:rPr>
      <w:rFonts w:cs="Times New Roman"/>
    </w:rPr>
  </w:style>
  <w:style w:type="paragraph" w:styleId="EndnoteText">
    <w:name w:val="endnote text"/>
    <w:basedOn w:val="Normal"/>
    <w:link w:val="EndnoteTextChar"/>
    <w:semiHidden/>
    <w:rsid w:val="008B38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semiHidden/>
    <w:locked/>
    <w:rsid w:val="008B3814"/>
    <w:rPr>
      <w:rFonts w:cs="Times New Roman"/>
      <w:sz w:val="20"/>
      <w:szCs w:val="20"/>
    </w:rPr>
  </w:style>
  <w:style w:type="paragraph" w:styleId="EnvelopeAddress">
    <w:name w:val="envelope address"/>
    <w:basedOn w:val="Normal"/>
    <w:semiHidden/>
    <w:rsid w:val="008B38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rsid w:val="008B3814"/>
    <w:pPr>
      <w:spacing w:after="0" w:line="240" w:lineRule="auto"/>
    </w:pPr>
    <w:rPr>
      <w:sz w:val="20"/>
      <w:szCs w:val="20"/>
    </w:rPr>
  </w:style>
  <w:style w:type="paragraph" w:styleId="HTMLAddress">
    <w:name w:val="HTML Address"/>
    <w:basedOn w:val="Normal"/>
    <w:link w:val="HTMLAddressChar"/>
    <w:semiHidden/>
    <w:rsid w:val="008B38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link w:val="HTMLAddress"/>
    <w:semiHidden/>
    <w:locked/>
    <w:rsid w:val="008B3814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semiHidden/>
    <w:rsid w:val="008B38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semiHidden/>
    <w:locked/>
    <w:rsid w:val="008B3814"/>
    <w:rPr>
      <w:rFonts w:ascii="Consolas" w:hAnsi="Consolas" w:cs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8B38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8B38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8B38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8B38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8B38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8B38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8B38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8B38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8B38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rsid w:val="008B3814"/>
    <w:rPr>
      <w:b/>
      <w:bCs/>
    </w:rPr>
  </w:style>
  <w:style w:type="paragraph" w:styleId="List">
    <w:name w:val="List"/>
    <w:basedOn w:val="Normal"/>
    <w:semiHidden/>
    <w:rsid w:val="008B3814"/>
    <w:pPr>
      <w:ind w:left="360" w:hanging="360"/>
      <w:contextualSpacing/>
    </w:pPr>
  </w:style>
  <w:style w:type="paragraph" w:styleId="List2">
    <w:name w:val="List 2"/>
    <w:basedOn w:val="Normal"/>
    <w:semiHidden/>
    <w:rsid w:val="008B3814"/>
    <w:pPr>
      <w:ind w:left="720" w:hanging="360"/>
      <w:contextualSpacing/>
    </w:pPr>
  </w:style>
  <w:style w:type="paragraph" w:styleId="List3">
    <w:name w:val="List 3"/>
    <w:basedOn w:val="Normal"/>
    <w:semiHidden/>
    <w:rsid w:val="008B3814"/>
    <w:pPr>
      <w:ind w:left="1080" w:hanging="360"/>
      <w:contextualSpacing/>
    </w:pPr>
  </w:style>
  <w:style w:type="paragraph" w:styleId="List4">
    <w:name w:val="List 4"/>
    <w:basedOn w:val="Normal"/>
    <w:semiHidden/>
    <w:rsid w:val="008B3814"/>
    <w:pPr>
      <w:ind w:left="1440" w:hanging="360"/>
      <w:contextualSpacing/>
    </w:pPr>
  </w:style>
  <w:style w:type="paragraph" w:styleId="List5">
    <w:name w:val="List 5"/>
    <w:basedOn w:val="Normal"/>
    <w:semiHidden/>
    <w:rsid w:val="008B3814"/>
    <w:pPr>
      <w:ind w:left="1800" w:hanging="360"/>
      <w:contextualSpacing/>
    </w:pPr>
  </w:style>
  <w:style w:type="paragraph" w:styleId="ListBullet">
    <w:name w:val="List Bullet"/>
    <w:basedOn w:val="Normal"/>
    <w:semiHidden/>
    <w:rsid w:val="008B3814"/>
    <w:pPr>
      <w:numPr>
        <w:numId w:val="4"/>
      </w:numPr>
      <w:contextualSpacing/>
    </w:pPr>
  </w:style>
  <w:style w:type="paragraph" w:styleId="ListBullet2">
    <w:name w:val="List Bullet 2"/>
    <w:basedOn w:val="Normal"/>
    <w:semiHidden/>
    <w:rsid w:val="008B3814"/>
    <w:pPr>
      <w:numPr>
        <w:numId w:val="5"/>
      </w:numPr>
      <w:contextualSpacing/>
    </w:pPr>
  </w:style>
  <w:style w:type="paragraph" w:styleId="ListBullet3">
    <w:name w:val="List Bullet 3"/>
    <w:basedOn w:val="Normal"/>
    <w:semiHidden/>
    <w:rsid w:val="008B3814"/>
    <w:pPr>
      <w:numPr>
        <w:numId w:val="6"/>
      </w:numPr>
      <w:contextualSpacing/>
    </w:pPr>
  </w:style>
  <w:style w:type="paragraph" w:styleId="ListBullet4">
    <w:name w:val="List Bullet 4"/>
    <w:basedOn w:val="Normal"/>
    <w:semiHidden/>
    <w:rsid w:val="008B3814"/>
    <w:pPr>
      <w:numPr>
        <w:numId w:val="7"/>
      </w:numPr>
      <w:contextualSpacing/>
    </w:pPr>
  </w:style>
  <w:style w:type="paragraph" w:styleId="ListBullet5">
    <w:name w:val="List Bullet 5"/>
    <w:basedOn w:val="Normal"/>
    <w:semiHidden/>
    <w:rsid w:val="008B3814"/>
    <w:pPr>
      <w:numPr>
        <w:numId w:val="8"/>
      </w:numPr>
      <w:contextualSpacing/>
    </w:pPr>
  </w:style>
  <w:style w:type="paragraph" w:styleId="ListContinue">
    <w:name w:val="List Continue"/>
    <w:basedOn w:val="Normal"/>
    <w:semiHidden/>
    <w:rsid w:val="008B3814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8B3814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8B3814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8B3814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8B3814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8B3814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rsid w:val="008B3814"/>
    <w:pPr>
      <w:numPr>
        <w:numId w:val="10"/>
      </w:numPr>
      <w:contextualSpacing/>
    </w:pPr>
  </w:style>
  <w:style w:type="paragraph" w:styleId="ListNumber3">
    <w:name w:val="List Number 3"/>
    <w:basedOn w:val="Normal"/>
    <w:semiHidden/>
    <w:rsid w:val="008B3814"/>
    <w:pPr>
      <w:numPr>
        <w:numId w:val="11"/>
      </w:numPr>
      <w:contextualSpacing/>
    </w:pPr>
  </w:style>
  <w:style w:type="paragraph" w:styleId="ListNumber4">
    <w:name w:val="List Number 4"/>
    <w:basedOn w:val="Normal"/>
    <w:semiHidden/>
    <w:rsid w:val="008B3814"/>
    <w:pPr>
      <w:numPr>
        <w:numId w:val="12"/>
      </w:numPr>
      <w:contextualSpacing/>
    </w:pPr>
  </w:style>
  <w:style w:type="paragraph" w:styleId="ListNumber5">
    <w:name w:val="List Number 5"/>
    <w:basedOn w:val="Normal"/>
    <w:semiHidden/>
    <w:rsid w:val="008B3814"/>
    <w:pPr>
      <w:numPr>
        <w:numId w:val="13"/>
      </w:numPr>
      <w:contextualSpacing/>
    </w:pPr>
  </w:style>
  <w:style w:type="paragraph" w:styleId="MacroText">
    <w:name w:val="macro"/>
    <w:link w:val="MacroTextChar"/>
    <w:semiHidden/>
    <w:rsid w:val="008B38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lang w:eastAsia="en-US"/>
    </w:rPr>
  </w:style>
  <w:style w:type="character" w:customStyle="1" w:styleId="MacroTextChar">
    <w:name w:val="Macro Text Char"/>
    <w:link w:val="MacroText"/>
    <w:semiHidden/>
    <w:locked/>
    <w:rsid w:val="008B3814"/>
    <w:rPr>
      <w:rFonts w:ascii="Consolas" w:hAnsi="Consolas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8B38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sz w:val="24"/>
      <w:szCs w:val="24"/>
    </w:rPr>
  </w:style>
  <w:style w:type="character" w:customStyle="1" w:styleId="MessageHeaderChar">
    <w:name w:val="Message Header Char"/>
    <w:link w:val="MessageHeader"/>
    <w:semiHidden/>
    <w:locked/>
    <w:rsid w:val="008B3814"/>
    <w:rPr>
      <w:rFonts w:ascii="Arial" w:hAnsi="Arial" w:cs="Times New Roman"/>
      <w:sz w:val="24"/>
      <w:szCs w:val="24"/>
      <w:shd w:val="pct20" w:color="auto" w:fill="auto"/>
    </w:rPr>
  </w:style>
  <w:style w:type="paragraph" w:styleId="NoSpacing">
    <w:name w:val="No Spacing"/>
    <w:rsid w:val="008B3814"/>
    <w:rPr>
      <w:sz w:val="22"/>
      <w:szCs w:val="22"/>
      <w:lang w:eastAsia="en-US"/>
    </w:rPr>
  </w:style>
  <w:style w:type="paragraph" w:styleId="NormalIndent">
    <w:name w:val="Normal Indent"/>
    <w:basedOn w:val="Normal"/>
    <w:semiHidden/>
    <w:rsid w:val="008B3814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8B3814"/>
    <w:pPr>
      <w:spacing w:after="0" w:line="240" w:lineRule="auto"/>
    </w:pPr>
  </w:style>
  <w:style w:type="character" w:customStyle="1" w:styleId="NoteHeadingChar">
    <w:name w:val="Note Heading Char"/>
    <w:link w:val="NoteHeading"/>
    <w:semiHidden/>
    <w:locked/>
    <w:rsid w:val="008B3814"/>
    <w:rPr>
      <w:rFonts w:cs="Times New Roman"/>
    </w:rPr>
  </w:style>
  <w:style w:type="paragraph" w:styleId="PlainText">
    <w:name w:val="Plain Text"/>
    <w:basedOn w:val="Normal"/>
    <w:link w:val="PlainTextChar"/>
    <w:semiHidden/>
    <w:rsid w:val="008B38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semiHidden/>
    <w:locked/>
    <w:rsid w:val="008B3814"/>
    <w:rPr>
      <w:rFonts w:ascii="Consolas" w:hAnsi="Consolas" w:cs="Times New Roman"/>
      <w:sz w:val="21"/>
      <w:szCs w:val="21"/>
    </w:rPr>
  </w:style>
  <w:style w:type="paragraph" w:styleId="Quote">
    <w:name w:val="Quote"/>
    <w:basedOn w:val="Normal"/>
    <w:next w:val="Normal"/>
    <w:link w:val="QuoteChar"/>
    <w:rsid w:val="008B3814"/>
    <w:rPr>
      <w:i/>
      <w:iCs/>
      <w:color w:val="000000"/>
    </w:rPr>
  </w:style>
  <w:style w:type="character" w:customStyle="1" w:styleId="QuoteChar">
    <w:name w:val="Quote Char"/>
    <w:link w:val="Quote"/>
    <w:locked/>
    <w:rsid w:val="008B3814"/>
    <w:rPr>
      <w:rFonts w:cs="Times New Roman"/>
      <w:i/>
      <w:iCs/>
      <w:color w:val="000000"/>
    </w:rPr>
  </w:style>
  <w:style w:type="paragraph" w:styleId="Salutation">
    <w:name w:val="Salutation"/>
    <w:basedOn w:val="Normal"/>
    <w:next w:val="Normal"/>
    <w:link w:val="SalutationChar"/>
    <w:semiHidden/>
    <w:rsid w:val="008B3814"/>
  </w:style>
  <w:style w:type="character" w:customStyle="1" w:styleId="SalutationChar">
    <w:name w:val="Salutation Char"/>
    <w:link w:val="Salutation"/>
    <w:semiHidden/>
    <w:locked/>
    <w:rsid w:val="008B3814"/>
    <w:rPr>
      <w:rFonts w:cs="Times New Roman"/>
    </w:rPr>
  </w:style>
  <w:style w:type="paragraph" w:styleId="Signature">
    <w:name w:val="Signature"/>
    <w:basedOn w:val="Normal"/>
    <w:link w:val="SignatureChar"/>
    <w:semiHidden/>
    <w:rsid w:val="008B3814"/>
    <w:pPr>
      <w:spacing w:after="0" w:line="240" w:lineRule="auto"/>
      <w:ind w:left="4320"/>
    </w:pPr>
  </w:style>
  <w:style w:type="character" w:customStyle="1" w:styleId="SignatureChar">
    <w:name w:val="Signature Char"/>
    <w:link w:val="Signature"/>
    <w:semiHidden/>
    <w:locked/>
    <w:rsid w:val="008B3814"/>
    <w:rPr>
      <w:rFonts w:cs="Times New Roman"/>
    </w:rPr>
  </w:style>
  <w:style w:type="paragraph" w:styleId="TableofAuthorities">
    <w:name w:val="table of authorities"/>
    <w:basedOn w:val="Normal"/>
    <w:next w:val="Normal"/>
    <w:semiHidden/>
    <w:rsid w:val="008B38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rsid w:val="008B3814"/>
    <w:pPr>
      <w:spacing w:after="0"/>
    </w:pPr>
  </w:style>
  <w:style w:type="paragraph" w:styleId="TOAHeading">
    <w:name w:val="toa heading"/>
    <w:basedOn w:val="Normal"/>
    <w:next w:val="Normal"/>
    <w:semiHidden/>
    <w:rsid w:val="008B3814"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020D98"/>
    <w:pPr>
      <w:tabs>
        <w:tab w:val="left" w:pos="720"/>
        <w:tab w:val="left" w:pos="5760"/>
      </w:tabs>
      <w:spacing w:after="40" w:line="240" w:lineRule="auto"/>
      <w:ind w:left="360"/>
    </w:pPr>
    <w:rPr>
      <w:color w:val="0000FF"/>
      <w:sz w:val="20"/>
      <w:u w:val="single"/>
    </w:rPr>
  </w:style>
  <w:style w:type="paragraph" w:styleId="TOC2">
    <w:name w:val="toc 2"/>
    <w:basedOn w:val="Normal"/>
    <w:next w:val="Normal"/>
    <w:autoRedefine/>
    <w:semiHidden/>
    <w:rsid w:val="008B3814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rsid w:val="008B3814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rsid w:val="008B3814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rsid w:val="008B3814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8B3814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8B3814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8B3814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8B3814"/>
    <w:pPr>
      <w:spacing w:after="100"/>
      <w:ind w:left="1760"/>
    </w:pPr>
  </w:style>
  <w:style w:type="paragraph" w:styleId="TOCHeading">
    <w:name w:val="TOC Heading"/>
    <w:basedOn w:val="Heading1"/>
    <w:next w:val="Normal"/>
    <w:rsid w:val="008B3814"/>
    <w:pPr>
      <w:numPr>
        <w:numId w:val="0"/>
      </w:numPr>
      <w:outlineLvl w:val="9"/>
    </w:pPr>
  </w:style>
  <w:style w:type="character" w:customStyle="1" w:styleId="example1">
    <w:name w:val="example1"/>
    <w:rsid w:val="005936E3"/>
    <w:rPr>
      <w:bdr w:val="none" w:sz="0" w:space="0" w:color="auto"/>
      <w:shd w:val="clear" w:color="auto" w:fill="CCFFFF"/>
    </w:rPr>
  </w:style>
  <w:style w:type="character" w:customStyle="1" w:styleId="style1">
    <w:name w:val="style1"/>
    <w:basedOn w:val="DefaultParagraphFont"/>
    <w:rsid w:val="00C04D2E"/>
  </w:style>
  <w:style w:type="paragraph" w:customStyle="1" w:styleId="style11">
    <w:name w:val="style11"/>
    <w:basedOn w:val="Normal"/>
    <w:rsid w:val="00C04D2E"/>
    <w:pPr>
      <w:spacing w:after="100" w:line="288" w:lineRule="auto"/>
    </w:pPr>
    <w:rPr>
      <w:rFonts w:ascii="Times New Roman" w:eastAsia="MS Mincho" w:hAnsi="Times New Roman"/>
      <w:sz w:val="24"/>
      <w:szCs w:val="24"/>
      <w:lang w:eastAsia="ja-JP"/>
    </w:rPr>
  </w:style>
  <w:style w:type="table" w:styleId="TableGrid1">
    <w:name w:val="Table Grid 1"/>
    <w:basedOn w:val="TableNormal"/>
    <w:rsid w:val="007471EE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xample">
    <w:name w:val="example"/>
    <w:basedOn w:val="Normal"/>
    <w:link w:val="exampleChar"/>
    <w:rsid w:val="003B1035"/>
    <w:pPr>
      <w:shd w:val="clear" w:color="auto" w:fill="CCFFFF"/>
    </w:pPr>
    <w:rPr>
      <w:rFonts w:cs="Arial"/>
    </w:rPr>
  </w:style>
  <w:style w:type="character" w:styleId="HTMLCode">
    <w:name w:val="HTML Code"/>
    <w:rsid w:val="00223964"/>
    <w:rPr>
      <w:rFonts w:ascii="Courier New" w:eastAsia="MS Mincho" w:hAnsi="Courier New" w:cs="Courier New" w:hint="default"/>
      <w:sz w:val="20"/>
      <w:szCs w:val="20"/>
    </w:rPr>
  </w:style>
  <w:style w:type="character" w:styleId="PageNumber">
    <w:name w:val="page number"/>
    <w:basedOn w:val="DefaultParagraphFont"/>
    <w:rsid w:val="00861253"/>
  </w:style>
  <w:style w:type="character" w:styleId="CommentReference">
    <w:name w:val="annotation reference"/>
    <w:rsid w:val="005A2E3B"/>
    <w:rPr>
      <w:sz w:val="16"/>
      <w:szCs w:val="16"/>
    </w:rPr>
  </w:style>
  <w:style w:type="paragraph" w:customStyle="1" w:styleId="Default">
    <w:name w:val="Default"/>
    <w:rsid w:val="002421B9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  <w:lang w:eastAsia="en-US"/>
    </w:rPr>
  </w:style>
  <w:style w:type="paragraph" w:customStyle="1" w:styleId="tableheader">
    <w:name w:val="table header"/>
    <w:basedOn w:val="Normal"/>
    <w:qFormat/>
    <w:rsid w:val="00020D98"/>
    <w:pPr>
      <w:spacing w:after="0"/>
    </w:pPr>
    <w:rPr>
      <w:rFonts w:cs="Arial"/>
      <w:b/>
      <w:bCs/>
      <w:color w:val="000000"/>
    </w:rPr>
  </w:style>
  <w:style w:type="paragraph" w:customStyle="1" w:styleId="Tabletext">
    <w:name w:val="Table text"/>
    <w:basedOn w:val="Normal"/>
    <w:qFormat/>
    <w:rsid w:val="00020D98"/>
    <w:pPr>
      <w:spacing w:after="0" w:line="240" w:lineRule="auto"/>
    </w:pPr>
    <w:rPr>
      <w:rFonts w:cs="Arial"/>
      <w:color w:val="333333"/>
    </w:rPr>
  </w:style>
  <w:style w:type="paragraph" w:customStyle="1" w:styleId="bullet">
    <w:name w:val="bullet"/>
    <w:basedOn w:val="Normal"/>
    <w:qFormat/>
    <w:rsid w:val="00664438"/>
    <w:pPr>
      <w:numPr>
        <w:numId w:val="17"/>
      </w:numPr>
      <w:tabs>
        <w:tab w:val="clear" w:pos="720"/>
      </w:tabs>
      <w:spacing w:after="140"/>
      <w:contextualSpacing/>
    </w:pPr>
    <w:rPr>
      <w:rFonts w:cs="Arial"/>
    </w:rPr>
  </w:style>
  <w:style w:type="character" w:customStyle="1" w:styleId="exampleChar">
    <w:name w:val="example Char"/>
    <w:link w:val="example"/>
    <w:rsid w:val="00020D98"/>
    <w:rPr>
      <w:rFonts w:cs="Arial"/>
      <w:sz w:val="22"/>
      <w:szCs w:val="22"/>
      <w:shd w:val="clear" w:color="auto" w:fill="CCFFFF"/>
      <w:lang w:bidi="ar-SA"/>
    </w:rPr>
  </w:style>
  <w:style w:type="paragraph" w:customStyle="1" w:styleId="ListParagraph2">
    <w:name w:val="List Paragraph 2"/>
    <w:basedOn w:val="ListParagraph"/>
    <w:rsid w:val="00A97936"/>
    <w:pPr>
      <w:tabs>
        <w:tab w:val="num" w:pos="1800"/>
      </w:tabs>
      <w:spacing w:line="240" w:lineRule="auto"/>
      <w:ind w:left="1800"/>
      <w:contextualSpacing w:val="0"/>
    </w:pPr>
    <w:rPr>
      <w:rFonts w:eastAsia="Calibri" w:cs="Arial"/>
    </w:rPr>
  </w:style>
  <w:style w:type="character" w:styleId="SubtleEmphasis">
    <w:name w:val="Subtle Emphasis"/>
    <w:uiPriority w:val="19"/>
    <w:rsid w:val="00664438"/>
    <w:rPr>
      <w:i/>
      <w:iCs/>
      <w:color w:val="808080"/>
    </w:rPr>
  </w:style>
  <w:style w:type="paragraph" w:customStyle="1" w:styleId="Guidance">
    <w:name w:val="Guidance"/>
    <w:basedOn w:val="Normal"/>
    <w:link w:val="GuidanceChar"/>
    <w:qFormat/>
    <w:rsid w:val="00C04E6F"/>
    <w:pPr>
      <w:shd w:val="clear" w:color="auto" w:fill="E0E0E0"/>
      <w:spacing w:after="0"/>
    </w:pPr>
    <w:rPr>
      <w:rFonts w:cs="Arial"/>
      <w:sz w:val="20"/>
      <w:szCs w:val="20"/>
    </w:rPr>
  </w:style>
  <w:style w:type="character" w:customStyle="1" w:styleId="GuidanceChar">
    <w:name w:val="Guidance Char"/>
    <w:link w:val="Guidance"/>
    <w:rsid w:val="00C04E6F"/>
    <w:rPr>
      <w:rFonts w:cs="Arial"/>
      <w:shd w:val="clear" w:color="auto" w:fill="E0E0E0"/>
      <w:lang w:bidi="ar-SA"/>
    </w:rPr>
  </w:style>
  <w:style w:type="paragraph" w:styleId="Revision">
    <w:name w:val="Revision"/>
    <w:hidden/>
    <w:uiPriority w:val="99"/>
    <w:semiHidden/>
    <w:rsid w:val="006703E1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9D1BF5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4E007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5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3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10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9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0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3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intel/oneAPI-Ultrasound-Beamforming-Library.git" TargetMode="External"/><Relationship Id="rId18" Type="http://schemas.openxmlformats.org/officeDocument/2006/relationships/hyperlink" Target="https://github.com/nothings/stb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www.oneapi.com/" TargetMode="Externa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software.intel.com/content/www/us/en/develop/tools/oneapi/base-toolkit.htm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intel/oneAPI-Ultrasound-Beamforming-Library.git" TargetMode="External"/><Relationship Id="rId20" Type="http://schemas.openxmlformats.org/officeDocument/2006/relationships/hyperlink" Target="https://software.intel.com/content/www/us/en/develop/articles/intel-oneapi-base-toolkit-system-requirements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intel/oneAPI-Ultrasound-Beamforming-Library.git" TargetMode="External"/><Relationship Id="rId23" Type="http://schemas.openxmlformats.org/officeDocument/2006/relationships/hyperlink" Target="https://software.intel.com/content/www/us/en/develop/tools/oneapi/components/dpc-compatibility-tool.html" TargetMode="Externa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github.com/IFL-CAMP/supra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intel/oneAPI-Ultrasound-Beamforming-Library.git" TargetMode="External"/><Relationship Id="rId22" Type="http://schemas.openxmlformats.org/officeDocument/2006/relationships/hyperlink" Target="https://software.intel.com/content/www/us/en/develop/tools/oneapi.html" TargetMode="External"/><Relationship Id="rId27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erriss\Documents\ReleaseNotes\Release%20Notes%20Template%20v1.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72272C3FF26246962531691DBD19CE" ma:contentTypeVersion="11" ma:contentTypeDescription="Create a new document." ma:contentTypeScope="" ma:versionID="2205b7ec906bef66c151b7755caea879">
  <xsd:schema xmlns:xsd="http://www.w3.org/2001/XMLSchema" xmlns:xs="http://www.w3.org/2001/XMLSchema" xmlns:p="http://schemas.microsoft.com/office/2006/metadata/properties" xmlns:ns2="4e8e62a9-4ec2-42a9-9812-9ec5ae6b0cc0" xmlns:ns3="4e9d8cc7-4d77-4a9f-ab91-b4355ec34bee" targetNamespace="http://schemas.microsoft.com/office/2006/metadata/properties" ma:root="true" ma:fieldsID="01a79a0dc37f6cc9bd42fb23480f9dcc" ns2:_="" ns3:_="">
    <xsd:import namespace="4e8e62a9-4ec2-42a9-9812-9ec5ae6b0cc0"/>
    <xsd:import namespace="4e9d8cc7-4d77-4a9f-ab91-b4355ec34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e62a9-4ec2-42a9-9812-9ec5ae6b0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d8cc7-4d77-4a9f-ab91-b4355ec34be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8352720-506C-4677-BCAA-8FD22982F1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E671D5-3B22-4853-8B3F-16D75E64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e62a9-4ec2-42a9-9812-9ec5ae6b0cc0"/>
    <ds:schemaRef ds:uri="4e9d8cc7-4d77-4a9f-ab91-b4355ec34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87E694-CC87-46E0-A439-A9AA4611D6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BAF101-B684-4F0D-A952-8E3DF9B675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15EC1D7-024B-475E-A43C-D93A18E5CE9F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Release Notes Template v1.1.dotx</Template>
  <TotalTime>27</TotalTime>
  <Pages>14</Pages>
  <Words>629</Words>
  <Characters>4176</Characters>
  <Application>Microsoft Office Word</Application>
  <DocSecurity>0</DocSecurity>
  <Lines>171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svet_sample_application release notes</vt:lpstr>
    </vt:vector>
  </TitlesOfParts>
  <Manager>andy.ning@intel.com</Manager>
  <Company>Intel Corporation</Company>
  <LinksUpToDate>false</LinksUpToDate>
  <CharactersWithSpaces>4726</CharactersWithSpaces>
  <SharedDoc>false</SharedDoc>
  <HLinks>
    <vt:vector size="132" baseType="variant">
      <vt:variant>
        <vt:i4>2424847</vt:i4>
      </vt:variant>
      <vt:variant>
        <vt:i4>66</vt:i4>
      </vt:variant>
      <vt:variant>
        <vt:i4>0</vt:i4>
      </vt:variant>
      <vt:variant>
        <vt:i4>5</vt:i4>
      </vt:variant>
      <vt:variant>
        <vt:lpwstr>http://www.intel.com/sites/sitewide/en_US/tradmarx.htm</vt:lpwstr>
      </vt:variant>
      <vt:variant>
        <vt:lpwstr/>
      </vt:variant>
      <vt:variant>
        <vt:i4>2424847</vt:i4>
      </vt:variant>
      <vt:variant>
        <vt:i4>63</vt:i4>
      </vt:variant>
      <vt:variant>
        <vt:i4>0</vt:i4>
      </vt:variant>
      <vt:variant>
        <vt:i4>5</vt:i4>
      </vt:variant>
      <vt:variant>
        <vt:lpwstr>http://www.intel.com/sites/sitewide/en_US/tradmarx.htm</vt:lpwstr>
      </vt:variant>
      <vt:variant>
        <vt:lpwstr/>
      </vt:variant>
      <vt:variant>
        <vt:i4>4784218</vt:i4>
      </vt:variant>
      <vt:variant>
        <vt:i4>60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6225990</vt:i4>
      </vt:variant>
      <vt:variant>
        <vt:i4>57</vt:i4>
      </vt:variant>
      <vt:variant>
        <vt:i4>0</vt:i4>
      </vt:variant>
      <vt:variant>
        <vt:i4>5</vt:i4>
      </vt:variant>
      <vt:variant>
        <vt:lpwstr>http://www.intel.com/performance</vt:lpwstr>
      </vt:variant>
      <vt:variant>
        <vt:lpwstr/>
      </vt:variant>
      <vt:variant>
        <vt:i4>4784218</vt:i4>
      </vt:variant>
      <vt:variant>
        <vt:i4>54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1638401</vt:i4>
      </vt:variant>
      <vt:variant>
        <vt:i4>51</vt:i4>
      </vt:variant>
      <vt:variant>
        <vt:i4>0</vt:i4>
      </vt:variant>
      <vt:variant>
        <vt:i4>5</vt:i4>
      </vt:variant>
      <vt:variant>
        <vt:lpwstr>http://software.intel.com/en-us/articles/optimization-notice/</vt:lpwstr>
      </vt:variant>
      <vt:variant>
        <vt:lpwstr/>
      </vt:variant>
      <vt:variant>
        <vt:i4>4784218</vt:i4>
      </vt:variant>
      <vt:variant>
        <vt:i4>48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6029382</vt:i4>
      </vt:variant>
      <vt:variant>
        <vt:i4>45</vt:i4>
      </vt:variant>
      <vt:variant>
        <vt:i4>0</vt:i4>
      </vt:variant>
      <vt:variant>
        <vt:i4>5</vt:i4>
      </vt:variant>
      <vt:variant>
        <vt:lpwstr>http://legal.intel.com/Trademarks/NamesDb.htm</vt:lpwstr>
      </vt:variant>
      <vt:variant>
        <vt:lpwstr/>
      </vt:variant>
      <vt:variant>
        <vt:i4>3342441</vt:i4>
      </vt:variant>
      <vt:variant>
        <vt:i4>42</vt:i4>
      </vt:variant>
      <vt:variant>
        <vt:i4>0</vt:i4>
      </vt:variant>
      <vt:variant>
        <vt:i4>5</vt:i4>
      </vt:variant>
      <vt:variant>
        <vt:lpwstr>http://legal.intel.com/</vt:lpwstr>
      </vt:variant>
      <vt:variant>
        <vt:lpwstr/>
      </vt:variant>
      <vt:variant>
        <vt:i4>7209074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_Technical_Support</vt:lpwstr>
      </vt:variant>
      <vt:variant>
        <vt:i4>1245251</vt:i4>
      </vt:variant>
      <vt:variant>
        <vt:i4>36</vt:i4>
      </vt:variant>
      <vt:variant>
        <vt:i4>0</vt:i4>
      </vt:variant>
      <vt:variant>
        <vt:i4>5</vt:i4>
      </vt:variant>
      <vt:variant>
        <vt:lpwstr>https://registrationcenter.intel.com/</vt:lpwstr>
      </vt:variant>
      <vt:variant>
        <vt:lpwstr/>
      </vt:variant>
      <vt:variant>
        <vt:i4>7340066</vt:i4>
      </vt:variant>
      <vt:variant>
        <vt:i4>33</vt:i4>
      </vt:variant>
      <vt:variant>
        <vt:i4>0</vt:i4>
      </vt:variant>
      <vt:variant>
        <vt:i4>5</vt:i4>
      </vt:variant>
      <vt:variant>
        <vt:lpwstr>http://www.intel.com/software/products/product-name</vt:lpwstr>
      </vt:variant>
      <vt:variant>
        <vt:lpwstr/>
      </vt:variant>
      <vt:variant>
        <vt:i4>4325449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_Disclaimer_and_Legal_</vt:lpwstr>
      </vt:variant>
      <vt:variant>
        <vt:i4>917536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_Attributions</vt:lpwstr>
      </vt:variant>
      <vt:variant>
        <vt:i4>7405663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_New_Features,_Issues,</vt:lpwstr>
      </vt:variant>
      <vt:variant>
        <vt:i4>5832789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_Installation_Notes</vt:lpwstr>
      </vt:variant>
      <vt:variant>
        <vt:i4>2621473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_System_Requirements</vt:lpwstr>
      </vt:variant>
      <vt:variant>
        <vt:i4>1835053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_Introduction</vt:lpwstr>
      </vt:variant>
      <vt:variant>
        <vt:i4>4784218</vt:i4>
      </vt:variant>
      <vt:variant>
        <vt:i4>12</vt:i4>
      </vt:variant>
      <vt:variant>
        <vt:i4>0</vt:i4>
      </vt:variant>
      <vt:variant>
        <vt:i4>5</vt:i4>
      </vt:variant>
      <vt:variant>
        <vt:lpwstr>http://legal.intel.com/Marketing/notices+and+disclaimers.htm</vt:lpwstr>
      </vt:variant>
      <vt:variant>
        <vt:lpwstr/>
      </vt:variant>
      <vt:variant>
        <vt:i4>6029332</vt:i4>
      </vt:variant>
      <vt:variant>
        <vt:i4>9</vt:i4>
      </vt:variant>
      <vt:variant>
        <vt:i4>0</vt:i4>
      </vt:variant>
      <vt:variant>
        <vt:i4>5</vt:i4>
      </vt:variant>
      <vt:variant>
        <vt:lpwstr>http://moss.amr.ith.intel.com/sites/ssg-portal/SSGComms/FTC Compliance Documents/Forms/AllItems.aspx</vt:lpwstr>
      </vt:variant>
      <vt:variant>
        <vt:lpwstr/>
      </vt:variant>
      <vt:variant>
        <vt:i4>2228271</vt:i4>
      </vt:variant>
      <vt:variant>
        <vt:i4>6</vt:i4>
      </vt:variant>
      <vt:variant>
        <vt:i4>0</vt:i4>
      </vt:variant>
      <vt:variant>
        <vt:i4>5</vt:i4>
      </vt:variant>
      <vt:variant>
        <vt:lpwstr>Linking to the Web.htm</vt:lpwstr>
      </vt:variant>
      <vt:variant>
        <vt:lpwstr/>
      </vt:variant>
      <vt:variant>
        <vt:i4>3670040</vt:i4>
      </vt:variant>
      <vt:variant>
        <vt:i4>3</vt:i4>
      </vt:variant>
      <vt:variant>
        <vt:i4>0</vt:i4>
      </vt:variant>
      <vt:variant>
        <vt:i4>5</vt:i4>
      </vt:variant>
      <vt:variant>
        <vt:lpwstr>https://sp2010.amr.ith.intel.com/sites/SSG-ProductDocumentation/_layouts/WordViewer.aspx?id=/sites/SSG-ProductDocumentation/doc_resources_list/document%20number.docx&amp;Source=https%3A%2F%2Fsp2010%2Eamr%2Eith%2Eintel%2Ecom%2Fsites%2FSSG%2DProductDocumentation%2Fdoc%5Fresources%5Flist%2FForms%2FAllItems%2Easpx&amp;DefaultItemOpen=1&amp;DefaultItemOpe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svet_sample_application release notes</dc:title>
  <dc:subject/>
  <dc:creator>Intel Corporation</dc:creator>
  <cp:keywords/>
  <dc:description/>
  <cp:lastModifiedBy>Chen, Peng2</cp:lastModifiedBy>
  <cp:revision>27</cp:revision>
  <cp:lastPrinted>2020-04-08T06:49:00Z</cp:lastPrinted>
  <dcterms:created xsi:type="dcterms:W3CDTF">2022-05-13T03:08:00Z</dcterms:created>
  <dcterms:modified xsi:type="dcterms:W3CDTF">2025-12-16T07:03:00Z</dcterms:modified>
  <cp:category>Release Notes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0">
    <vt:lpwstr>Release Notes template for product suites and other products. This URL is also linked to from the Support MRC site under Links at: http://moss.amr.ith.intel.com/sites/SSG-DPD-SPS/Support%20MRC/default.aspx. </vt:lpwstr>
  </property>
  <property fmtid="{D5CDD505-2E9C-101B-9397-08002B2CF9AE}" pid="3" name="DocumentCategory">
    <vt:lpwstr>3. First Use Docs Templates</vt:lpwstr>
  </property>
  <property fmtid="{D5CDD505-2E9C-101B-9397-08002B2CF9AE}" pid="4" name="OrderID">
    <vt:lpwstr>0</vt:lpwstr>
  </property>
  <property fmtid="{D5CDD505-2E9C-101B-9397-08002B2CF9AE}" pid="5" name="ContentType">
    <vt:lpwstr>Document</vt:lpwstr>
  </property>
  <property fmtid="{D5CDD505-2E9C-101B-9397-08002B2CF9AE}" pid="6" name="Subject">
    <vt:lpwstr/>
  </property>
  <property fmtid="{D5CDD505-2E9C-101B-9397-08002B2CF9AE}" pid="7" name="Keywords">
    <vt:lpwstr/>
  </property>
  <property fmtid="{D5CDD505-2E9C-101B-9397-08002B2CF9AE}" pid="8" name="_Author">
    <vt:lpwstr>Intel Corporation</vt:lpwstr>
  </property>
  <property fmtid="{D5CDD505-2E9C-101B-9397-08002B2CF9AE}" pid="9" name="_Category">
    <vt:lpwstr>Release Notes</vt:lpwstr>
  </property>
  <property fmtid="{D5CDD505-2E9C-101B-9397-08002B2CF9AE}" pid="10" name="Categories">
    <vt:lpwstr/>
  </property>
  <property fmtid="{D5CDD505-2E9C-101B-9397-08002B2CF9AE}" pid="11" name="Approval Level">
    <vt:lpwstr/>
  </property>
  <property fmtid="{D5CDD505-2E9C-101B-9397-08002B2CF9AE}" pid="12" name="_Comments">
    <vt:lpwstr/>
  </property>
  <property fmtid="{D5CDD505-2E9C-101B-9397-08002B2CF9AE}" pid="13" name="Assigned To">
    <vt:lpwstr/>
  </property>
  <property fmtid="{D5CDD505-2E9C-101B-9397-08002B2CF9AE}" pid="14" name="URL">
    <vt:lpwstr/>
  </property>
  <property fmtid="{D5CDD505-2E9C-101B-9397-08002B2CF9AE}" pid="15" name="display_urn:schemas-microsoft-com:office:office#Editor">
    <vt:lpwstr>Lederer, Esti</vt:lpwstr>
  </property>
  <property fmtid="{D5CDD505-2E9C-101B-9397-08002B2CF9AE}" pid="16" name="TemplateUrl">
    <vt:lpwstr/>
  </property>
  <property fmtid="{D5CDD505-2E9C-101B-9397-08002B2CF9AE}" pid="17" name="xd_ProgID">
    <vt:lpwstr/>
  </property>
  <property fmtid="{D5CDD505-2E9C-101B-9397-08002B2CF9AE}" pid="18" name="display_urn:schemas-microsoft-com:office:office#Author">
    <vt:lpwstr>Etzel, Michael</vt:lpwstr>
  </property>
  <property fmtid="{D5CDD505-2E9C-101B-9397-08002B2CF9AE}" pid="19" name="Order">
    <vt:lpwstr>161500.000000000</vt:lpwstr>
  </property>
  <property fmtid="{D5CDD505-2E9C-101B-9397-08002B2CF9AE}" pid="20" name="ContentTypeId">
    <vt:lpwstr>0x0101007D72272C3FF26246962531691DBD19CE</vt:lpwstr>
  </property>
  <property fmtid="{D5CDD505-2E9C-101B-9397-08002B2CF9AE}" pid="21" name="Offisync_ProviderInitializationData">
    <vt:lpwstr>https://soco.intel.com</vt:lpwstr>
  </property>
  <property fmtid="{D5CDD505-2E9C-101B-9397-08002B2CF9AE}" pid="22" name="Jive_LatestUserAccountName">
    <vt:lpwstr>long2</vt:lpwstr>
  </property>
  <property fmtid="{D5CDD505-2E9C-101B-9397-08002B2CF9AE}" pid="23" name="Jive_VersionGuid">
    <vt:lpwstr>a60591fe81c24629aec634e44596f135</vt:lpwstr>
  </property>
  <property fmtid="{D5CDD505-2E9C-101B-9397-08002B2CF9AE}" pid="24" name="Offisync_ServerID">
    <vt:lpwstr>d001a694-7c66-4352-b53b-895ffdce369f</vt:lpwstr>
  </property>
  <property fmtid="{D5CDD505-2E9C-101B-9397-08002B2CF9AE}" pid="25" name="Offisync_UniqueId">
    <vt:lpwstr>65326</vt:lpwstr>
  </property>
  <property fmtid="{D5CDD505-2E9C-101B-9397-08002B2CF9AE}" pid="26" name="Offisync_UpdateToken">
    <vt:lpwstr>5</vt:lpwstr>
  </property>
  <property fmtid="{D5CDD505-2E9C-101B-9397-08002B2CF9AE}" pid="27" name="Jive_ModifiedButNotPublished">
    <vt:lpwstr/>
  </property>
  <property fmtid="{D5CDD505-2E9C-101B-9397-08002B2CF9AE}" pid="28" name="Jive_PrevVersionNumber">
    <vt:lpwstr/>
  </property>
  <property fmtid="{D5CDD505-2E9C-101B-9397-08002B2CF9AE}" pid="29" name="Jive_VersionGuid_v2.5">
    <vt:lpwstr/>
  </property>
  <property fmtid="{D5CDD505-2E9C-101B-9397-08002B2CF9AE}" pid="30" name="Jive_LatestFileFullName">
    <vt:lpwstr/>
  </property>
  <property fmtid="{D5CDD505-2E9C-101B-9397-08002B2CF9AE}" pid="31" name="TitusGUID">
    <vt:lpwstr>6f0447fe-e02e-4f11-aa4e-9b44280a6f34</vt:lpwstr>
  </property>
  <property fmtid="{D5CDD505-2E9C-101B-9397-08002B2CF9AE}" pid="32" name="CTP_TimeStamp">
    <vt:lpwstr>2020-06-23 03:57:25Z</vt:lpwstr>
  </property>
  <property fmtid="{D5CDD505-2E9C-101B-9397-08002B2CF9AE}" pid="33" name="CTP_BU">
    <vt:lpwstr>NA</vt:lpwstr>
  </property>
  <property fmtid="{D5CDD505-2E9C-101B-9397-08002B2CF9AE}" pid="34" name="CTP_IDSID">
    <vt:lpwstr>NA</vt:lpwstr>
  </property>
  <property fmtid="{D5CDD505-2E9C-101B-9397-08002B2CF9AE}" pid="35" name="CTP_WWID">
    <vt:lpwstr>NA</vt:lpwstr>
  </property>
  <property fmtid="{D5CDD505-2E9C-101B-9397-08002B2CF9AE}" pid="36" name="CTPClassification">
    <vt:lpwstr>CTP_NT</vt:lpwstr>
  </property>
</Properties>
</file>